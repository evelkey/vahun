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 xml:space="preserve">Az </w:t>
      </w:r>
      <w:proofErr w:type="spellStart"/>
      <w:r w:rsidRPr="00B715C4">
        <w:t>autoencoder</w:t>
      </w:r>
      <w:proofErr w:type="spellEnd"/>
      <w:r w:rsidRPr="00B715C4">
        <w:t xml:space="preserve"> a </w:t>
      </w:r>
      <w:proofErr w:type="spellStart"/>
      <w:r w:rsidRPr="00B715C4">
        <w:t>deep</w:t>
      </w:r>
      <w:proofErr w:type="spellEnd"/>
      <w:r w:rsidRPr="00B715C4">
        <w:t xml:space="preserve"> </w:t>
      </w:r>
      <w:proofErr w:type="spellStart"/>
      <w:r w:rsidRPr="00B715C4">
        <w:t>learning</w:t>
      </w:r>
      <w:proofErr w:type="spellEnd"/>
      <w:r w:rsidRPr="00B715C4">
        <w:t xml:space="preserve"> egyik népszerű architektúrája nem felügyelt tanulásra, amit egyfajta tömörítési eljárásként is lehet értelmezni. A hallgató feladata magyar nyelvű szavak rekonstrukciója </w:t>
      </w:r>
      <w:proofErr w:type="spellStart"/>
      <w:r w:rsidRPr="00B715C4">
        <w:t>autoencoder</w:t>
      </w:r>
      <w:proofErr w:type="spellEnd"/>
      <w:r w:rsidRPr="00B715C4">
        <w:t xml:space="preserve">, illetve </w:t>
      </w:r>
      <w:proofErr w:type="spellStart"/>
      <w:r w:rsidRPr="00B715C4">
        <w:t>variational</w:t>
      </w:r>
      <w:proofErr w:type="spellEnd"/>
      <w:r w:rsidRPr="00B715C4">
        <w:t xml:space="preserve"> </w:t>
      </w:r>
      <w:proofErr w:type="spellStart"/>
      <w:r w:rsidRPr="00B715C4">
        <w:t>autoencoder</w:t>
      </w:r>
      <w:proofErr w:type="spellEnd"/>
      <w:r w:rsidRPr="00B715C4">
        <w:t xml:space="preserve">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6E14E1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6A1B7F">
        <w:t>Automatizálási és Alkalmazott Informatikai Tanszék</w:t>
      </w:r>
      <w:r>
        <w:fldChar w:fldCharType="end"/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6E14E1" w:rsidP="009C1C93">
      <w:pPr>
        <w:pStyle w:val="Alcm"/>
      </w:pPr>
      <w:r>
        <w:fldChar w:fldCharType="begin"/>
      </w:r>
      <w:r>
        <w:instrText xml:space="preserve"> SUBJE</w:instrText>
      </w:r>
      <w:r>
        <w:instrText xml:space="preserve">CT  \* MERGEFORMAT </w:instrText>
      </w:r>
      <w:r>
        <w:fldChar w:fldCharType="separate"/>
      </w:r>
      <w:r w:rsidR="000714C5">
        <w:t xml:space="preserve">Magyar nyelvű szavak </w:t>
      </w:r>
      <w:r w:rsidR="008F1CA2">
        <w:t xml:space="preserve">tömörítése és </w:t>
      </w:r>
      <w:r w:rsidR="000714C5">
        <w:t>rekonstrukciója</w:t>
      </w:r>
      <w:r>
        <w:fldChar w:fldCharType="end"/>
      </w:r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256921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256921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D46DA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658046" w:history="1">
        <w:r w:rsidR="00D46DAC" w:rsidRPr="007219C6">
          <w:rPr>
            <w:rStyle w:val="Hiperhivatkozs"/>
            <w:noProof/>
          </w:rPr>
          <w:t>Összefoglaló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7" w:history="1">
        <w:r w:rsidRPr="007219C6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8" w:history="1">
        <w:r w:rsidRPr="007219C6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9" w:history="1">
        <w:r w:rsidRPr="007219C6">
          <w:rPr>
            <w:rStyle w:val="Hiperhivatkozs"/>
            <w:noProof/>
          </w:rPr>
          <w:t>2 Kapcsolódó Munkák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0" w:history="1">
        <w:r w:rsidRPr="007219C6">
          <w:rPr>
            <w:rStyle w:val="Hiperhivatkozs"/>
            <w:noProof/>
          </w:rPr>
          <w:t>3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1" w:history="1">
        <w:r w:rsidRPr="007219C6">
          <w:rPr>
            <w:rStyle w:val="Hiperhivatkozs"/>
            <w:noProof/>
          </w:rPr>
          <w:t>3.1 Fully Connected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2" w:history="1">
        <w:r w:rsidRPr="007219C6">
          <w:rPr>
            <w:rStyle w:val="Hiperhivatkozs"/>
            <w:noProof/>
          </w:rPr>
          <w:t>3.2 Variational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3" w:history="1">
        <w:r w:rsidRPr="007219C6">
          <w:rPr>
            <w:rStyle w:val="Hiperhivatkozs"/>
            <w:noProof/>
          </w:rPr>
          <w:t>3.3 Split-Brain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4" w:history="1">
        <w:r w:rsidRPr="007219C6">
          <w:rPr>
            <w:rStyle w:val="Hiperhivatkozs"/>
            <w:noProof/>
          </w:rPr>
          <w:t>3.4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5" w:history="1">
        <w:r w:rsidRPr="007219C6">
          <w:rPr>
            <w:rStyle w:val="Hiperhivatkozs"/>
            <w:noProof/>
          </w:rPr>
          <w:t>4 Adatok és Előfeldolgozás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6" w:history="1">
        <w:r w:rsidRPr="007219C6">
          <w:rPr>
            <w:rStyle w:val="Hiperhivatkozs"/>
            <w:noProof/>
          </w:rPr>
          <w:t>4.1 Feature kinyerés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7" w:history="1">
        <w:r w:rsidRPr="007219C6">
          <w:rPr>
            <w:rStyle w:val="Hiperhivatkozs"/>
            <w:noProof/>
          </w:rPr>
          <w:t>5 Kísérleti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8" w:history="1">
        <w:r w:rsidRPr="007219C6">
          <w:rPr>
            <w:rStyle w:val="Hiperhivatkozs"/>
            <w:noProof/>
          </w:rPr>
          <w:t>5.1 Alapvető kísérleti beállítások, környezeti változók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9" w:history="1">
        <w:r w:rsidRPr="007219C6">
          <w:rPr>
            <w:rStyle w:val="Hiperhivatkozs"/>
            <w:noProof/>
          </w:rPr>
          <w:t>5.2 Evolúciós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0" w:history="1">
        <w:r w:rsidRPr="007219C6">
          <w:rPr>
            <w:rStyle w:val="Hiperhivatkozs"/>
            <w:noProof/>
          </w:rPr>
          <w:t>5.3 Kimerítő bejárás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1" w:history="1">
        <w:r w:rsidRPr="007219C6">
          <w:rPr>
            <w:rStyle w:val="Hiperhivatkozs"/>
            <w:noProof/>
          </w:rPr>
          <w:t>6 Eredmények kiértékelése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2" w:history="1">
        <w:r w:rsidRPr="007219C6">
          <w:rPr>
            <w:rStyle w:val="Hiperhivatkozs"/>
            <w:noProof/>
          </w:rPr>
          <w:t>6.1 Autoencoder, Variational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3" w:history="1">
        <w:r w:rsidRPr="007219C6">
          <w:rPr>
            <w:rStyle w:val="Hiperhivatkozs"/>
            <w:noProof/>
          </w:rPr>
          <w:t>6.2 Split-Brain Autoencoder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4" w:history="1">
        <w:r w:rsidRPr="007219C6">
          <w:rPr>
            <w:rStyle w:val="Hiperhivatkozs"/>
            <w:noProof/>
          </w:rPr>
          <w:t>6.2.1 Pozíció alapján szegmentálva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5" w:history="1">
        <w:r w:rsidRPr="007219C6">
          <w:rPr>
            <w:rStyle w:val="Hiperhivatkozs"/>
            <w:noProof/>
          </w:rPr>
          <w:t>6.2.2 Magánhangzó-mássalhangzó alapján szegmentálva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6" w:history="1">
        <w:r w:rsidRPr="007219C6">
          <w:rPr>
            <w:rStyle w:val="Hiperhivatkozs"/>
            <w:noProof/>
          </w:rPr>
          <w:t>6.3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7" w:history="1">
        <w:r w:rsidRPr="007219C6">
          <w:rPr>
            <w:rStyle w:val="Hiperhivatkozs"/>
            <w:noProof/>
          </w:rPr>
          <w:t>7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46DAC" w:rsidRDefault="00D46DA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8" w:history="1">
        <w:r w:rsidRPr="007219C6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_Toc482658068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  <w:bookmarkStart w:id="0" w:name="_GoBack"/>
      <w:bookmarkEnd w:id="0"/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1" w:name="_Toc482658046"/>
      <w:r w:rsidRPr="00B50CAA">
        <w:lastRenderedPageBreak/>
        <w:t>Összefoglaló</w:t>
      </w:r>
      <w:bookmarkEnd w:id="1"/>
    </w:p>
    <w:p w:rsidR="00BB2DB8" w:rsidRPr="00BB2DB8" w:rsidRDefault="00F41026" w:rsidP="00BB2DB8">
      <w:r>
        <w:t xml:space="preserve">Az </w:t>
      </w:r>
      <w:proofErr w:type="spellStart"/>
      <w:r>
        <w:t>autoencoderek</w:t>
      </w:r>
      <w:proofErr w:type="spellEnd"/>
      <w:r>
        <w:t xml:space="preserve"> alkalmazása mára elterjedt módszer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algoritmusok körében. Feladatuk a bemenetük visszaállítása a legkisebb hibával, miközben a neurális hálójuk rejtett </w:t>
      </w:r>
      <w:proofErr w:type="spellStart"/>
      <w:r>
        <w:t>rétegei</w:t>
      </w:r>
      <w:proofErr w:type="spellEnd"/>
      <w:r>
        <w:t xml:space="preserve"> kisebb rétegszámúak is lehetnek mint a bemenet. Az </w:t>
      </w:r>
      <w:proofErr w:type="spellStart"/>
      <w:r>
        <w:t>autoencoderekhez</w:t>
      </w:r>
      <w:proofErr w:type="spellEnd"/>
      <w:r>
        <w:t xml:space="preserve"> nem kell címkézett adat, mivel ez egy felügyeletlen tanuló algoritmus, tehát csak bemenetet igényel. A mi kísérleteink </w:t>
      </w:r>
      <w:proofErr w:type="spellStart"/>
      <w:r>
        <w:t>előrecsatolt</w:t>
      </w:r>
      <w:proofErr w:type="spellEnd"/>
      <w:r>
        <w:t xml:space="preserve"> neurális hálókkal foglalkoznak, melyek rejtett </w:t>
      </w:r>
      <w:proofErr w:type="spellStart"/>
      <w:r>
        <w:t>rétegei</w:t>
      </w:r>
      <w:proofErr w:type="spellEnd"/>
      <w:r>
        <w:t xml:space="preserve"> jóval kisebbek mint a bemenet, így a háló rákényszerül, hogy felismerje a logikus kapcsolatokat az inputjában. A modellek </w:t>
      </w:r>
      <w:proofErr w:type="spellStart"/>
      <w:r>
        <w:t>bemeneteként</w:t>
      </w:r>
      <w:proofErr w:type="spellEnd"/>
      <w:r>
        <w:t xml:space="preserve"> minden kísérletben magyar szavakat használtunk. A modellek között sok különböző méretű háló található, valamint kísérleteztün</w:t>
      </w:r>
      <w:r w:rsidR="008B2E14">
        <w:t xml:space="preserve">k egy rétegű </w:t>
      </w:r>
      <w:proofErr w:type="spellStart"/>
      <w:r w:rsidR="008B2E14">
        <w:t>variational</w:t>
      </w:r>
      <w:proofErr w:type="spellEnd"/>
      <w:r w:rsidR="008B2E14">
        <w:t xml:space="preserve"> </w:t>
      </w:r>
      <w:proofErr w:type="spellStart"/>
      <w:r w:rsidR="008B2E14">
        <w:t>autoencoderrel</w:t>
      </w:r>
      <w:proofErr w:type="spellEnd"/>
      <w:r w:rsidR="008B2E14">
        <w:t xml:space="preserve"> is. Az eredmények alapján végeztünk kísérleteket az úgynevezett Split-</w:t>
      </w:r>
      <w:proofErr w:type="spellStart"/>
      <w:r w:rsidR="008B2E14">
        <w:t>Brain</w:t>
      </w:r>
      <w:proofErr w:type="spellEnd"/>
      <w:r w:rsidR="008B2E14">
        <w:t xml:space="preserve"> új </w:t>
      </w:r>
      <w:proofErr w:type="spellStart"/>
      <w:r w:rsidR="008B2E14">
        <w:t>autoenkóder</w:t>
      </w:r>
      <w:proofErr w:type="spellEnd"/>
      <w:r w:rsidR="008B2E14">
        <w:t xml:space="preserve"> architektúrával is, melyet még csak képeken alkalmaztak, természetes nyelvi problémákon nem. A kísérletekben vizsgáltuk a szavak </w:t>
      </w:r>
      <w:proofErr w:type="spellStart"/>
      <w:r w:rsidR="008B2E14">
        <w:t>digraph-osításának</w:t>
      </w:r>
      <w:proofErr w:type="spellEnd"/>
      <w:r w:rsidR="008B2E14">
        <w:t xml:space="preserve"> hatását is a tömöríthetőségre, valamint a visszaállítás minőségére. Végül pedig egy </w:t>
      </w:r>
      <w:proofErr w:type="spellStart"/>
      <w:r w:rsidR="008B2E14">
        <w:t>szegmentálásos</w:t>
      </w:r>
      <w:proofErr w:type="spellEnd"/>
      <w:r w:rsidR="008B2E14">
        <w:t xml:space="preserve"> kísérletet végeztünk, melynek feladata a szavak részeinek széttagolása volt.</w:t>
      </w:r>
    </w:p>
    <w:p w:rsidR="0063585C" w:rsidRDefault="0063585C" w:rsidP="00816BCB">
      <w:pPr>
        <w:pStyle w:val="Fejezetcimszmozsnlkl"/>
      </w:pPr>
      <w:bookmarkStart w:id="2" w:name="_Toc482658047"/>
      <w:proofErr w:type="spellStart"/>
      <w:r w:rsidRPr="00B50CAA">
        <w:lastRenderedPageBreak/>
        <w:t>Abstract</w:t>
      </w:r>
      <w:bookmarkEnd w:id="2"/>
      <w:proofErr w:type="spellEnd"/>
    </w:p>
    <w:p w:rsidR="00F00CB7" w:rsidRPr="00F00CB7" w:rsidRDefault="00F00CB7" w:rsidP="00C64DEE"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are</w:t>
      </w:r>
      <w:proofErr w:type="spellEnd"/>
      <w:r w:rsidRPr="00F00CB7">
        <w:t xml:space="preserve"> </w:t>
      </w:r>
      <w:proofErr w:type="spellStart"/>
      <w:r w:rsidRPr="00F00CB7">
        <w:t>neural</w:t>
      </w:r>
      <w:proofErr w:type="spellEnd"/>
      <w:r w:rsidRPr="00F00CB7">
        <w:t xml:space="preserve"> </w:t>
      </w:r>
      <w:proofErr w:type="spellStart"/>
      <w:r w:rsidRPr="00F00CB7">
        <w:t>networks</w:t>
      </w:r>
      <w:proofErr w:type="spellEnd"/>
      <w:r w:rsidRPr="00F00CB7">
        <w:t xml:space="preserve"> </w:t>
      </w:r>
      <w:proofErr w:type="spellStart"/>
      <w:r w:rsidRPr="00F00CB7">
        <w:t>which</w:t>
      </w:r>
      <w:proofErr w:type="spellEnd"/>
      <w:r w:rsidRPr="00F00CB7">
        <w:t xml:space="preserve"> </w:t>
      </w:r>
      <w:proofErr w:type="spellStart"/>
      <w:r w:rsidRPr="00F00CB7">
        <w:t>aim</w:t>
      </w:r>
      <w:proofErr w:type="spellEnd"/>
      <w:r w:rsidRPr="00F00CB7">
        <w:t xml:space="preserve"> </w:t>
      </w:r>
      <w:proofErr w:type="spellStart"/>
      <w:r w:rsidRPr="00F00CB7">
        <w:t>to</w:t>
      </w:r>
      <w:proofErr w:type="spellEnd"/>
      <w:r w:rsidRPr="00F00CB7">
        <w:t xml:space="preserve"> </w:t>
      </w:r>
      <w:proofErr w:type="spellStart"/>
      <w:r w:rsidRPr="00F00CB7">
        <w:t>reconstruct</w:t>
      </w:r>
      <w:proofErr w:type="spellEnd"/>
      <w:r w:rsidRPr="00F00CB7">
        <w:t xml:space="preserve"> </w:t>
      </w:r>
      <w:proofErr w:type="spellStart"/>
      <w:r w:rsidRPr="00F00CB7">
        <w:t>their</w:t>
      </w:r>
      <w:proofErr w:type="spellEnd"/>
      <w:r w:rsidRPr="00F00CB7">
        <w:t xml:space="preserve"> input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least</w:t>
      </w:r>
      <w:proofErr w:type="spellEnd"/>
      <w:r w:rsidRPr="00F00CB7">
        <w:t xml:space="preserve"> </w:t>
      </w:r>
      <w:proofErr w:type="spellStart"/>
      <w:r w:rsidRPr="00F00CB7">
        <w:t>amount</w:t>
      </w:r>
      <w:proofErr w:type="spellEnd"/>
      <w:r w:rsidRPr="00F00CB7">
        <w:t xml:space="preserve"> of </w:t>
      </w:r>
      <w:proofErr w:type="spellStart"/>
      <w:r w:rsidRPr="00F00CB7">
        <w:t>distortion</w:t>
      </w:r>
      <w:proofErr w:type="spellEnd"/>
      <w:r w:rsidRPr="00F00CB7">
        <w:t xml:space="preserve">. </w:t>
      </w:r>
      <w:proofErr w:type="spellStart"/>
      <w:r w:rsidRPr="00F00CB7">
        <w:t>Using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eliminates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need</w:t>
      </w:r>
      <w:proofErr w:type="spellEnd"/>
      <w:r w:rsidRPr="00F00CB7">
        <w:t xml:space="preserve"> </w:t>
      </w:r>
      <w:proofErr w:type="spellStart"/>
      <w:r w:rsidRPr="00F00CB7">
        <w:t>for</w:t>
      </w:r>
      <w:proofErr w:type="spellEnd"/>
      <w:r w:rsidRPr="00F00CB7">
        <w:t xml:space="preserve"> – </w:t>
      </w:r>
      <w:proofErr w:type="spellStart"/>
      <w:r w:rsidRPr="00F00CB7">
        <w:t>often</w:t>
      </w:r>
      <w:proofErr w:type="spellEnd"/>
      <w:r w:rsidRPr="00F00CB7">
        <w:t xml:space="preserve"> </w:t>
      </w:r>
      <w:proofErr w:type="spellStart"/>
      <w:r w:rsidRPr="00F00CB7">
        <w:t>expensive</w:t>
      </w:r>
      <w:proofErr w:type="spellEnd"/>
      <w:r w:rsidRPr="00F00CB7">
        <w:t xml:space="preserve"> – </w:t>
      </w:r>
      <w:proofErr w:type="spellStart"/>
      <w:r w:rsidRPr="00F00CB7">
        <w:t>labeled</w:t>
      </w:r>
      <w:proofErr w:type="spellEnd"/>
      <w:r w:rsidRPr="00F00CB7">
        <w:t xml:space="preserve"> </w:t>
      </w:r>
      <w:proofErr w:type="spellStart"/>
      <w:r w:rsidRPr="00F00CB7">
        <w:t>training</w:t>
      </w:r>
      <w:proofErr w:type="spellEnd"/>
      <w:r w:rsidRPr="00F00CB7">
        <w:t xml:space="preserve"> </w:t>
      </w:r>
      <w:proofErr w:type="spellStart"/>
      <w:r w:rsidRPr="00F00CB7">
        <w:t>samples</w:t>
      </w:r>
      <w:proofErr w:type="spellEnd"/>
      <w:r w:rsidRPr="00F00CB7">
        <w:t xml:space="preserve">, </w:t>
      </w:r>
      <w:proofErr w:type="spellStart"/>
      <w:r w:rsidRPr="00F00CB7">
        <w:t>by</w:t>
      </w:r>
      <w:proofErr w:type="spellEnd"/>
      <w:r w:rsidRPr="00F00CB7">
        <w:t xml:space="preserve"> </w:t>
      </w:r>
      <w:proofErr w:type="spellStart"/>
      <w:r w:rsidRPr="00F00CB7">
        <w:t>turning</w:t>
      </w:r>
      <w:proofErr w:type="spellEnd"/>
      <w:r w:rsidRPr="00F00CB7">
        <w:t xml:space="preserve"> an </w:t>
      </w:r>
      <w:proofErr w:type="spellStart"/>
      <w:r w:rsidRPr="00F00CB7">
        <w:t>unsupervised</w:t>
      </w:r>
      <w:proofErr w:type="spellEnd"/>
      <w:r w:rsidRPr="00F00CB7">
        <w:t xml:space="preserve"> </w:t>
      </w:r>
      <w:proofErr w:type="spellStart"/>
      <w:r w:rsidRPr="00F00CB7">
        <w:t>learning</w:t>
      </w:r>
      <w:proofErr w:type="spellEnd"/>
      <w:r w:rsidRPr="00F00CB7">
        <w:t xml:space="preserve"> </w:t>
      </w:r>
      <w:proofErr w:type="spellStart"/>
      <w:r w:rsidRPr="00F00CB7">
        <w:t>setting</w:t>
      </w:r>
      <w:proofErr w:type="spellEnd"/>
      <w:r w:rsidRPr="00F00CB7">
        <w:t xml:space="preserve"> </w:t>
      </w:r>
      <w:proofErr w:type="spellStart"/>
      <w:r w:rsidRPr="00F00CB7">
        <w:t>into</w:t>
      </w:r>
      <w:proofErr w:type="spellEnd"/>
      <w:r w:rsidRPr="00F00CB7">
        <w:t xml:space="preserve"> a </w:t>
      </w:r>
      <w:proofErr w:type="spellStart"/>
      <w:r w:rsidRPr="00F00CB7">
        <w:t>supervised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. In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simplest</w:t>
      </w:r>
      <w:proofErr w:type="spellEnd"/>
      <w:r w:rsidRPr="00F00CB7">
        <w:t xml:space="preserve"> </w:t>
      </w:r>
      <w:proofErr w:type="spellStart"/>
      <w:r w:rsidRPr="00F00CB7">
        <w:t>case</w:t>
      </w:r>
      <w:proofErr w:type="spellEnd"/>
      <w:r w:rsidRPr="00F00CB7">
        <w:t xml:space="preserve">, an </w:t>
      </w:r>
      <w:proofErr w:type="spellStart"/>
      <w:r w:rsidRPr="00F00CB7">
        <w:t>autoencoder</w:t>
      </w:r>
      <w:proofErr w:type="spellEnd"/>
      <w:r w:rsidRPr="00F00CB7">
        <w:t xml:space="preserve"> is a </w:t>
      </w:r>
      <w:proofErr w:type="spellStart"/>
      <w:r w:rsidRPr="00F00CB7">
        <w:t>feed</w:t>
      </w:r>
      <w:proofErr w:type="spellEnd"/>
      <w:r w:rsidRPr="00F00CB7">
        <w:t xml:space="preserve"> </w:t>
      </w:r>
      <w:proofErr w:type="spellStart"/>
      <w:r w:rsidRPr="00F00CB7">
        <w:t>forward</w:t>
      </w:r>
      <w:proofErr w:type="spellEnd"/>
      <w:r w:rsidRPr="00F00CB7">
        <w:t xml:space="preserve"> </w:t>
      </w:r>
      <w:proofErr w:type="spellStart"/>
      <w:r w:rsidRPr="00F00CB7">
        <w:t>neural</w:t>
      </w:r>
      <w:proofErr w:type="spellEnd"/>
      <w:r w:rsidRPr="00F00CB7">
        <w:t xml:space="preserve"> </w:t>
      </w:r>
      <w:proofErr w:type="spellStart"/>
      <w:r w:rsidRPr="00F00CB7">
        <w:t>network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 </w:t>
      </w:r>
      <w:proofErr w:type="spellStart"/>
      <w:r w:rsidRPr="00F00CB7">
        <w:t>or</w:t>
      </w:r>
      <w:proofErr w:type="spellEnd"/>
      <w:r w:rsidRPr="00F00CB7">
        <w:t xml:space="preserve"> more </w:t>
      </w:r>
      <w:proofErr w:type="spellStart"/>
      <w:r w:rsidRPr="00F00CB7">
        <w:t>hidden</w:t>
      </w:r>
      <w:proofErr w:type="spellEnd"/>
      <w:r w:rsidRPr="00F00CB7">
        <w:t xml:space="preserve"> </w:t>
      </w:r>
      <w:proofErr w:type="spellStart"/>
      <w:r w:rsidRPr="00F00CB7">
        <w:t>layers</w:t>
      </w:r>
      <w:proofErr w:type="spellEnd"/>
      <w:r w:rsidRPr="00F00CB7">
        <w:t xml:space="preserve"> </w:t>
      </w:r>
      <w:proofErr w:type="spellStart"/>
      <w:r w:rsidRPr="00F00CB7">
        <w:t>which</w:t>
      </w:r>
      <w:proofErr w:type="spellEnd"/>
      <w:r w:rsidRPr="00F00CB7">
        <w:t xml:space="preserve"> </w:t>
      </w:r>
      <w:proofErr w:type="spellStart"/>
      <w:r w:rsidRPr="00F00CB7">
        <w:t>are</w:t>
      </w:r>
      <w:proofErr w:type="spellEnd"/>
      <w:r w:rsidRPr="00F00CB7">
        <w:t xml:space="preserve"> </w:t>
      </w:r>
      <w:proofErr w:type="spellStart"/>
      <w:r w:rsidRPr="00F00CB7">
        <w:t>typically</w:t>
      </w:r>
      <w:proofErr w:type="spellEnd"/>
      <w:r w:rsidRPr="00F00CB7">
        <w:t xml:space="preserve"> </w:t>
      </w:r>
      <w:proofErr w:type="spellStart"/>
      <w:r w:rsidRPr="00F00CB7">
        <w:t>much</w:t>
      </w:r>
      <w:proofErr w:type="spellEnd"/>
      <w:r w:rsidRPr="00F00CB7">
        <w:t xml:space="preserve"> </w:t>
      </w:r>
      <w:proofErr w:type="spellStart"/>
      <w:r w:rsidRPr="00F00CB7">
        <w:t>smaller</w:t>
      </w:r>
      <w:proofErr w:type="spellEnd"/>
      <w:r w:rsidRPr="00F00CB7">
        <w:t xml:space="preserve"> </w:t>
      </w:r>
      <w:proofErr w:type="spellStart"/>
      <w:r w:rsidRPr="00F00CB7">
        <w:t>than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network’s</w:t>
      </w:r>
      <w:proofErr w:type="spellEnd"/>
      <w:r w:rsidRPr="00F00CB7">
        <w:t xml:space="preserve"> input </w:t>
      </w:r>
      <w:proofErr w:type="spellStart"/>
      <w:r w:rsidRPr="00F00CB7">
        <w:t>layer</w:t>
      </w:r>
      <w:proofErr w:type="spellEnd"/>
      <w:r w:rsidRPr="00F00CB7">
        <w:t xml:space="preserve">, </w:t>
      </w:r>
      <w:proofErr w:type="spellStart"/>
      <w:r w:rsidRPr="00F00CB7">
        <w:t>creating</w:t>
      </w:r>
      <w:proofErr w:type="spellEnd"/>
      <w:r w:rsidRPr="00F00CB7">
        <w:t xml:space="preserve"> a </w:t>
      </w:r>
      <w:proofErr w:type="spellStart"/>
      <w:r w:rsidRPr="00F00CB7">
        <w:t>compressed</w:t>
      </w:r>
      <w:proofErr w:type="spellEnd"/>
      <w:r w:rsidRPr="00F00CB7">
        <w:t xml:space="preserve"> </w:t>
      </w:r>
      <w:proofErr w:type="spellStart"/>
      <w:r w:rsidRPr="00F00CB7">
        <w:t>representation</w:t>
      </w:r>
      <w:proofErr w:type="spellEnd"/>
      <w:r w:rsidRPr="00F00CB7">
        <w:t xml:space="preserve"> of </w:t>
      </w:r>
      <w:proofErr w:type="spellStart"/>
      <w:r w:rsidRPr="00F00CB7">
        <w:t>the</w:t>
      </w:r>
      <w:proofErr w:type="spellEnd"/>
      <w:r w:rsidRPr="00F00CB7">
        <w:t xml:space="preserve"> input. </w:t>
      </w:r>
      <w:proofErr w:type="spellStart"/>
      <w:r w:rsidRPr="00F00CB7">
        <w:t>We</w:t>
      </w:r>
      <w:proofErr w:type="spellEnd"/>
      <w:r w:rsidRPr="00F00CB7">
        <w:t xml:space="preserve"> </w:t>
      </w:r>
      <w:proofErr w:type="spellStart"/>
      <w:r w:rsidRPr="00F00CB7">
        <w:t>present</w:t>
      </w:r>
      <w:proofErr w:type="spellEnd"/>
      <w:r w:rsidRPr="00F00CB7">
        <w:t xml:space="preserve"> a </w:t>
      </w:r>
      <w:proofErr w:type="spellStart"/>
      <w:r w:rsidRPr="00F00CB7">
        <w:t>series</w:t>
      </w:r>
      <w:proofErr w:type="spellEnd"/>
      <w:r w:rsidRPr="00F00CB7">
        <w:t xml:space="preserve"> of </w:t>
      </w:r>
      <w:proofErr w:type="spellStart"/>
      <w:r w:rsidRPr="00F00CB7">
        <w:t>autoencoder</w:t>
      </w:r>
      <w:proofErr w:type="spellEnd"/>
      <w:r w:rsidRPr="00F00CB7">
        <w:t xml:space="preserve"> </w:t>
      </w:r>
      <w:proofErr w:type="spellStart"/>
      <w:r w:rsidRPr="00F00CB7">
        <w:t>experiments</w:t>
      </w:r>
      <w:proofErr w:type="spellEnd"/>
      <w:r w:rsidRPr="00F00CB7">
        <w:t xml:space="preserve"> </w:t>
      </w:r>
      <w:proofErr w:type="spellStart"/>
      <w:r w:rsidRPr="00F00CB7">
        <w:t>using</w:t>
      </w:r>
      <w:proofErr w:type="spellEnd"/>
      <w:r w:rsidRPr="00F00CB7">
        <w:t xml:space="preserve"> </w:t>
      </w:r>
      <w:proofErr w:type="spellStart"/>
      <w:r w:rsidRPr="00F00CB7">
        <w:t>Hungarian</w:t>
      </w:r>
      <w:proofErr w:type="spellEnd"/>
      <w:r w:rsidRPr="00F00CB7">
        <w:t xml:space="preserve"> </w:t>
      </w:r>
      <w:proofErr w:type="spellStart"/>
      <w:r w:rsidRPr="00F00CB7">
        <w:t>words</w:t>
      </w:r>
      <w:proofErr w:type="spellEnd"/>
      <w:r w:rsidRPr="00F00CB7">
        <w:t xml:space="preserve"> </w:t>
      </w:r>
      <w:proofErr w:type="spellStart"/>
      <w:r w:rsidRPr="00F00CB7">
        <w:t>as</w:t>
      </w:r>
      <w:proofErr w:type="spellEnd"/>
      <w:r w:rsidRPr="00F00CB7">
        <w:t xml:space="preserve"> </w:t>
      </w:r>
      <w:proofErr w:type="spellStart"/>
      <w:r w:rsidRPr="00F00CB7">
        <w:t>their</w:t>
      </w:r>
      <w:proofErr w:type="spellEnd"/>
      <w:r w:rsidRPr="00F00CB7">
        <w:t xml:space="preserve"> input. </w:t>
      </w:r>
      <w:proofErr w:type="spellStart"/>
      <w:r w:rsidRPr="00F00CB7">
        <w:t>Our</w:t>
      </w:r>
      <w:proofErr w:type="spellEnd"/>
      <w:r w:rsidRPr="00F00CB7">
        <w:t xml:space="preserve"> </w:t>
      </w:r>
      <w:proofErr w:type="spellStart"/>
      <w:r w:rsidRPr="00F00CB7">
        <w:t>architectures</w:t>
      </w:r>
      <w:proofErr w:type="spellEnd"/>
      <w:r w:rsidRPr="00F00CB7">
        <w:t xml:space="preserve"> </w:t>
      </w:r>
      <w:proofErr w:type="spellStart"/>
      <w:r w:rsidRPr="00F00CB7">
        <w:t>include</w:t>
      </w:r>
      <w:proofErr w:type="spellEnd"/>
      <w:r w:rsidRPr="00F00CB7">
        <w:t xml:space="preserve"> </w:t>
      </w:r>
      <w:proofErr w:type="spellStart"/>
      <w:r w:rsidRPr="00F00CB7">
        <w:t>deep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more </w:t>
      </w:r>
      <w:proofErr w:type="spellStart"/>
      <w:r w:rsidRPr="00F00CB7">
        <w:t>than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 </w:t>
      </w:r>
      <w:proofErr w:type="spellStart"/>
      <w:r w:rsidRPr="00F00CB7">
        <w:t>hidden</w:t>
      </w:r>
      <w:proofErr w:type="spellEnd"/>
      <w:r w:rsidRPr="00F00CB7">
        <w:t xml:space="preserve"> </w:t>
      </w:r>
      <w:proofErr w:type="spellStart"/>
      <w:r w:rsidRPr="00F00CB7">
        <w:t>layer</w:t>
      </w:r>
      <w:proofErr w:type="spellEnd"/>
      <w:r w:rsidRPr="00F00CB7">
        <w:t xml:space="preserve"> and </w:t>
      </w:r>
      <w:proofErr w:type="spellStart"/>
      <w:r w:rsidRPr="00F00CB7">
        <w:t>variational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. </w:t>
      </w:r>
      <w:proofErr w:type="spellStart"/>
      <w:r w:rsidRPr="00F00CB7">
        <w:t>We</w:t>
      </w:r>
      <w:proofErr w:type="spellEnd"/>
      <w:r w:rsidRPr="00F00CB7">
        <w:t xml:space="preserve"> </w:t>
      </w:r>
      <w:proofErr w:type="spellStart"/>
      <w:r w:rsidRPr="00F00CB7">
        <w:t>also</w:t>
      </w:r>
      <w:proofErr w:type="spellEnd"/>
      <w:r w:rsidRPr="00F00CB7">
        <w:t xml:space="preserve"> </w:t>
      </w:r>
      <w:proofErr w:type="spellStart"/>
      <w:r w:rsidRPr="00F00CB7">
        <w:t>experiment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diﬀerent</w:t>
      </w:r>
      <w:proofErr w:type="spellEnd"/>
      <w:r w:rsidRPr="00F00CB7">
        <w:t xml:space="preserve"> </w:t>
      </w:r>
      <w:proofErr w:type="spellStart"/>
      <w:r w:rsidRPr="00F00CB7">
        <w:t>preprocessing</w:t>
      </w:r>
      <w:proofErr w:type="spellEnd"/>
      <w:r w:rsidRPr="00F00CB7">
        <w:t xml:space="preserve"> </w:t>
      </w:r>
      <w:proofErr w:type="spellStart"/>
      <w:r w:rsidRPr="00F00CB7">
        <w:t>steps</w:t>
      </w:r>
      <w:proofErr w:type="spellEnd"/>
      <w:r w:rsidRPr="00F00CB7">
        <w:t xml:space="preserve"> </w:t>
      </w:r>
      <w:proofErr w:type="spellStart"/>
      <w:r w:rsidRPr="00F00CB7">
        <w:t>such</w:t>
      </w:r>
      <w:proofErr w:type="spellEnd"/>
      <w:r w:rsidRPr="00F00CB7">
        <w:t xml:space="preserve"> </w:t>
      </w:r>
      <w:proofErr w:type="spellStart"/>
      <w:r w:rsidRPr="00F00CB7">
        <w:t>as</w:t>
      </w:r>
      <w:proofErr w:type="spellEnd"/>
      <w:r w:rsidRPr="00F00CB7">
        <w:t xml:space="preserve"> </w:t>
      </w:r>
      <w:proofErr w:type="spellStart"/>
      <w:r w:rsidRPr="00F00CB7">
        <w:t>replacing</w:t>
      </w:r>
      <w:proofErr w:type="spellEnd"/>
      <w:r w:rsidRPr="00F00CB7">
        <w:t xml:space="preserve"> di- and </w:t>
      </w:r>
      <w:proofErr w:type="spellStart"/>
      <w:r w:rsidRPr="00F00CB7">
        <w:t>trigraphs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a </w:t>
      </w:r>
      <w:proofErr w:type="spellStart"/>
      <w:r w:rsidRPr="00F00CB7">
        <w:t>single</w:t>
      </w:r>
      <w:proofErr w:type="spellEnd"/>
      <w:r w:rsidRPr="00F00CB7">
        <w:t xml:space="preserve"> </w:t>
      </w:r>
      <w:proofErr w:type="spellStart"/>
      <w:r w:rsidRPr="00F00CB7">
        <w:t>character</w:t>
      </w:r>
      <w:proofErr w:type="spellEnd"/>
      <w:r w:rsidRPr="00F00CB7">
        <w:t xml:space="preserve">. </w:t>
      </w:r>
      <w:proofErr w:type="spellStart"/>
      <w:r w:rsidRPr="00F00CB7">
        <w:t>Our</w:t>
      </w:r>
      <w:proofErr w:type="spellEnd"/>
      <w:r w:rsidRPr="00F00CB7">
        <w:t xml:space="preserve"> </w:t>
      </w:r>
      <w:proofErr w:type="spellStart"/>
      <w:r w:rsidRPr="00F00CB7">
        <w:t>error</w:t>
      </w:r>
      <w:proofErr w:type="spellEnd"/>
      <w:r w:rsidRPr="00F00CB7">
        <w:t xml:space="preserve"> </w:t>
      </w:r>
      <w:proofErr w:type="spellStart"/>
      <w:r w:rsidRPr="00F00CB7">
        <w:t>analysis</w:t>
      </w:r>
      <w:proofErr w:type="spellEnd"/>
      <w:r w:rsidRPr="00F00CB7">
        <w:t xml:space="preserve"> of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reconstruction</w:t>
      </w:r>
      <w:proofErr w:type="spellEnd"/>
      <w:r w:rsidRPr="00F00CB7">
        <w:t xml:space="preserve"> </w:t>
      </w:r>
      <w:proofErr w:type="spellStart"/>
      <w:r w:rsidRPr="00F00CB7">
        <w:t>errors</w:t>
      </w:r>
      <w:proofErr w:type="spellEnd"/>
      <w:r w:rsidRPr="00F00CB7">
        <w:t xml:space="preserve"> </w:t>
      </w:r>
      <w:proofErr w:type="spellStart"/>
      <w:r w:rsidRPr="00F00CB7">
        <w:t>gives</w:t>
      </w:r>
      <w:proofErr w:type="spellEnd"/>
      <w:r w:rsidRPr="00F00CB7">
        <w:t xml:space="preserve"> </w:t>
      </w:r>
      <w:proofErr w:type="spellStart"/>
      <w:r w:rsidRPr="00F00CB7">
        <w:t>insight</w:t>
      </w:r>
      <w:proofErr w:type="spellEnd"/>
      <w:r w:rsidRPr="00F00CB7">
        <w:t xml:space="preserve"> </w:t>
      </w:r>
      <w:proofErr w:type="spellStart"/>
      <w:r w:rsidRPr="00F00CB7">
        <w:t>into</w:t>
      </w:r>
      <w:proofErr w:type="spellEnd"/>
      <w:r w:rsidRPr="00F00CB7">
        <w:t xml:space="preserve"> </w:t>
      </w:r>
      <w:proofErr w:type="spellStart"/>
      <w:r w:rsidRPr="00F00CB7">
        <w:t>frequent</w:t>
      </w:r>
      <w:proofErr w:type="spellEnd"/>
      <w:r w:rsidRPr="00F00CB7">
        <w:t xml:space="preserve"> </w:t>
      </w:r>
      <w:proofErr w:type="spellStart"/>
      <w:r w:rsidRPr="00F00CB7">
        <w:t>morphological</w:t>
      </w:r>
      <w:proofErr w:type="spellEnd"/>
      <w:r w:rsidRPr="00F00CB7">
        <w:t xml:space="preserve"> </w:t>
      </w:r>
      <w:proofErr w:type="spellStart"/>
      <w:r w:rsidRPr="00F00CB7">
        <w:t>paradigms</w:t>
      </w:r>
      <w:proofErr w:type="spellEnd"/>
      <w:r w:rsidRPr="00F00CB7">
        <w:t xml:space="preserve"> </w:t>
      </w:r>
      <w:proofErr w:type="spellStart"/>
      <w:r w:rsidRPr="00F00CB7">
        <w:t>occuring</w:t>
      </w:r>
      <w:proofErr w:type="spellEnd"/>
      <w:r w:rsidRPr="00F00CB7">
        <w:t xml:space="preserve"> in </w:t>
      </w:r>
      <w:proofErr w:type="spellStart"/>
      <w:r w:rsidRPr="00F00CB7">
        <w:t>Hungarian</w:t>
      </w:r>
      <w:proofErr w:type="spellEnd"/>
      <w:r w:rsidRPr="00F00CB7">
        <w:t>.</w:t>
      </w:r>
      <w:r w:rsidR="004A70FE">
        <w:t xml:space="preserve"> </w:t>
      </w:r>
      <w:proofErr w:type="spellStart"/>
      <w:r w:rsidR="00BC66A3">
        <w:t>Based</w:t>
      </w:r>
      <w:proofErr w:type="spellEnd"/>
      <w:r w:rsidR="00BC66A3">
        <w:t xml:space="preserve"> </w:t>
      </w:r>
      <w:proofErr w:type="spellStart"/>
      <w:r w:rsidR="00BC66A3">
        <w:t>on</w:t>
      </w:r>
      <w:proofErr w:type="spellEnd"/>
      <w:r w:rsidR="00BC66A3">
        <w:t xml:space="preserve"> </w:t>
      </w:r>
      <w:proofErr w:type="spellStart"/>
      <w:r w:rsidR="00BC66A3">
        <w:t>the</w:t>
      </w:r>
      <w:proofErr w:type="spellEnd"/>
      <w:r w:rsidR="00BC66A3">
        <w:t xml:space="preserve"> </w:t>
      </w:r>
      <w:proofErr w:type="spellStart"/>
      <w:r w:rsidR="00BC66A3">
        <w:t>results</w:t>
      </w:r>
      <w:proofErr w:type="spellEnd"/>
      <w:r w:rsidR="00BC66A3">
        <w:t xml:space="preserve"> of </w:t>
      </w:r>
      <w:proofErr w:type="spellStart"/>
      <w:r w:rsidR="00BC66A3">
        <w:t>the</w:t>
      </w:r>
      <w:proofErr w:type="spellEnd"/>
      <w:r w:rsidR="00BC66A3">
        <w:t xml:space="preserve"> </w:t>
      </w:r>
      <w:proofErr w:type="spellStart"/>
      <w:r w:rsidR="00BC66A3">
        <w:t>experiments</w:t>
      </w:r>
      <w:proofErr w:type="spellEnd"/>
      <w:r w:rsidR="00BC66A3">
        <w:t xml:space="preserve"> </w:t>
      </w:r>
      <w:proofErr w:type="spellStart"/>
      <w:r w:rsidR="00BC66A3">
        <w:t>described</w:t>
      </w:r>
      <w:proofErr w:type="spellEnd"/>
      <w:r w:rsidR="00BC66A3">
        <w:t xml:space="preserve"> here, </w:t>
      </w:r>
      <w:proofErr w:type="spellStart"/>
      <w:r w:rsidR="00BC66A3">
        <w:t>we</w:t>
      </w:r>
      <w:proofErr w:type="spellEnd"/>
      <w:r w:rsidR="00BC66A3">
        <w:t xml:space="preserve"> </w:t>
      </w:r>
      <w:proofErr w:type="spellStart"/>
      <w:r w:rsidR="00BC66A3">
        <w:t>also</w:t>
      </w:r>
      <w:proofErr w:type="spellEnd"/>
      <w:r w:rsidR="00BC66A3">
        <w:t xml:space="preserve"> </w:t>
      </w:r>
      <w:proofErr w:type="spellStart"/>
      <w:r w:rsidR="00BC66A3">
        <w:t>tried</w:t>
      </w:r>
      <w:proofErr w:type="spellEnd"/>
      <w:r w:rsidR="00BC66A3">
        <w:t xml:space="preserve"> out Split-</w:t>
      </w:r>
      <w:proofErr w:type="spellStart"/>
      <w:r w:rsidR="00BC66A3">
        <w:t>Brain</w:t>
      </w:r>
      <w:proofErr w:type="spellEnd"/>
      <w:r w:rsidR="00BC66A3">
        <w:t xml:space="preserve"> </w:t>
      </w:r>
      <w:proofErr w:type="spellStart"/>
      <w:r w:rsidR="00BC66A3">
        <w:t>neural</w:t>
      </w:r>
      <w:proofErr w:type="spellEnd"/>
      <w:r w:rsidR="00BC66A3">
        <w:t xml:space="preserve"> </w:t>
      </w:r>
      <w:proofErr w:type="spellStart"/>
      <w:r w:rsidR="00BC66A3">
        <w:t>network</w:t>
      </w:r>
      <w:proofErr w:type="spellEnd"/>
      <w:r w:rsidR="00BC66A3">
        <w:t xml:space="preserve"> </w:t>
      </w:r>
      <w:proofErr w:type="spellStart"/>
      <w:r w:rsidR="00BC66A3">
        <w:t>architectures</w:t>
      </w:r>
      <w:proofErr w:type="spellEnd"/>
      <w:r w:rsidR="00BC66A3">
        <w:t xml:space="preserve">, </w:t>
      </w:r>
      <w:proofErr w:type="spellStart"/>
      <w:r w:rsidR="00BC66A3">
        <w:t>for</w:t>
      </w:r>
      <w:proofErr w:type="spellEnd"/>
      <w:r w:rsidR="00BC66A3">
        <w:t xml:space="preserve"> text </w:t>
      </w:r>
      <w:proofErr w:type="spellStart"/>
      <w:r w:rsidR="00BC66A3">
        <w:t>representation</w:t>
      </w:r>
      <w:proofErr w:type="spellEnd"/>
      <w:r w:rsidR="00BC66A3">
        <w:t xml:space="preserve"> and </w:t>
      </w:r>
      <w:proofErr w:type="spellStart"/>
      <w:r w:rsidR="00BC66A3">
        <w:t>compression</w:t>
      </w:r>
      <w:proofErr w:type="spellEnd"/>
      <w:r w:rsidR="00BC66A3">
        <w:t xml:space="preserve">. The </w:t>
      </w:r>
      <w:proofErr w:type="spellStart"/>
      <w:r w:rsidR="00BC66A3">
        <w:t>final</w:t>
      </w:r>
      <w:proofErr w:type="spellEnd"/>
      <w:r w:rsidR="00BC66A3">
        <w:t xml:space="preserve"> </w:t>
      </w:r>
      <w:proofErr w:type="spellStart"/>
      <w:r w:rsidR="00BC66A3">
        <w:t>experiments</w:t>
      </w:r>
      <w:proofErr w:type="spellEnd"/>
      <w:r w:rsidR="00BC66A3">
        <w:t xml:space="preserve"> </w:t>
      </w:r>
      <w:proofErr w:type="spellStart"/>
      <w:r w:rsidR="00BC66A3">
        <w:t>intruduced</w:t>
      </w:r>
      <w:proofErr w:type="spellEnd"/>
      <w:r w:rsidR="00BC66A3">
        <w:t xml:space="preserve"> a </w:t>
      </w:r>
      <w:proofErr w:type="spellStart"/>
      <w:r w:rsidR="00BC66A3">
        <w:t>new</w:t>
      </w:r>
      <w:proofErr w:type="spellEnd"/>
      <w:r w:rsidR="00BC66A3">
        <w:t xml:space="preserve"> </w:t>
      </w:r>
      <w:proofErr w:type="spellStart"/>
      <w:r w:rsidR="00BC66A3">
        <w:t>machine</w:t>
      </w:r>
      <w:proofErr w:type="spellEnd"/>
      <w:r w:rsidR="00BC66A3">
        <w:t xml:space="preserve"> </w:t>
      </w:r>
      <w:proofErr w:type="spellStart"/>
      <w:r w:rsidR="00BC66A3">
        <w:t>learning</w:t>
      </w:r>
      <w:proofErr w:type="spellEnd"/>
      <w:r w:rsidR="00BC66A3">
        <w:t xml:space="preserve"> </w:t>
      </w:r>
      <w:proofErr w:type="spellStart"/>
      <w:r w:rsidR="00BC66A3">
        <w:t>based</w:t>
      </w:r>
      <w:proofErr w:type="spellEnd"/>
      <w:r w:rsidR="00BC66A3">
        <w:t xml:space="preserve"> </w:t>
      </w:r>
      <w:proofErr w:type="spellStart"/>
      <w:r w:rsidR="00BC66A3">
        <w:t>segmentation</w:t>
      </w:r>
      <w:proofErr w:type="spellEnd"/>
      <w:r w:rsidR="00BC66A3">
        <w:t xml:space="preserve"> </w:t>
      </w:r>
      <w:proofErr w:type="spellStart"/>
      <w:r w:rsidR="00BC66A3">
        <w:t>method</w:t>
      </w:r>
      <w:proofErr w:type="spellEnd"/>
      <w:r w:rsidR="00BC66A3">
        <w:t xml:space="preserve"> </w:t>
      </w:r>
      <w:proofErr w:type="spellStart"/>
      <w:r w:rsidR="00BC66A3">
        <w:t>for</w:t>
      </w:r>
      <w:proofErr w:type="spellEnd"/>
      <w:r w:rsidR="00BC66A3">
        <w:t xml:space="preserve"> </w:t>
      </w:r>
      <w:proofErr w:type="spellStart"/>
      <w:r w:rsidR="00BC66A3">
        <w:t>hungarian</w:t>
      </w:r>
      <w:proofErr w:type="spellEnd"/>
      <w:r w:rsidR="00BC66A3">
        <w:t xml:space="preserve"> </w:t>
      </w:r>
      <w:proofErr w:type="spellStart"/>
      <w:r w:rsidR="00BC66A3">
        <w:t>words</w:t>
      </w:r>
      <w:proofErr w:type="spellEnd"/>
      <w:r w:rsidR="00BC66A3">
        <w:t>.</w:t>
      </w:r>
    </w:p>
    <w:p w:rsidR="00225F65" w:rsidRDefault="00A16591" w:rsidP="007C0F0F">
      <w:pPr>
        <w:pStyle w:val="Cmsor1"/>
      </w:pPr>
      <w:bookmarkStart w:id="3" w:name="_Toc482658048"/>
      <w:r>
        <w:lastRenderedPageBreak/>
        <w:t>Bevezetés</w:t>
      </w:r>
      <w:bookmarkEnd w:id="3"/>
    </w:p>
    <w:p w:rsidR="00A602C6" w:rsidRDefault="00A602C6" w:rsidP="00A602C6">
      <w:r>
        <w:t>A gépi tanuló algoritmusok alkalmazásai körében sok példa van arra, hogy kulcsfontosságú a bemeneti adatok megfelelő reprezentálása.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FB4D35">
        <w:t>[1]</w:t>
      </w:r>
      <w:r w:rsidR="00E86895">
        <w:fldChar w:fldCharType="end"/>
      </w:r>
      <w:r>
        <w:t xml:space="preserve">, ezek közül pedig nagy népszerűségnek örvendenek az </w:t>
      </w:r>
      <w:proofErr w:type="spellStart"/>
      <w:r>
        <w:t>autoen</w:t>
      </w:r>
      <w:r w:rsidR="007932CC">
        <w:t>co</w:t>
      </w:r>
      <w:r>
        <w:t>derek</w:t>
      </w:r>
      <w:proofErr w:type="spellEnd"/>
      <w:r>
        <w:t xml:space="preserve">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</w:t>
      </w:r>
      <w:proofErr w:type="spellStart"/>
      <w:r>
        <w:t>embedding</w:t>
      </w:r>
      <w:proofErr w:type="spellEnd"/>
      <w:r>
        <w:t xml:space="preserve"> réteg csökkenti a bemenet dimenzióját és </w:t>
      </w:r>
      <w:proofErr w:type="spellStart"/>
      <w:r w:rsidR="00D33D51">
        <w:t>word</w:t>
      </w:r>
      <w:proofErr w:type="spellEnd"/>
      <w:r w:rsidR="00D33D51">
        <w:t xml:space="preserve"> </w:t>
      </w:r>
      <w:proofErr w:type="spellStart"/>
      <w:r w:rsidR="00D33D51">
        <w:t>vectorokat</w:t>
      </w:r>
      <w:proofErr w:type="spellEnd"/>
      <w:r w:rsidR="00D33D51">
        <w:t xml:space="preserve">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886D77" w:rsidP="00886D77">
      <w:pPr>
        <w:pStyle w:val="Cmsor1"/>
      </w:pPr>
      <w:bookmarkStart w:id="4" w:name="_Toc482658049"/>
      <w:r>
        <w:lastRenderedPageBreak/>
        <w:t>Kapcsolódó Munkák</w:t>
      </w:r>
      <w:bookmarkEnd w:id="4"/>
    </w:p>
    <w:p w:rsidR="007B0155" w:rsidRDefault="007B0155" w:rsidP="007B0155">
      <w:r>
        <w:t xml:space="preserve">Az </w:t>
      </w:r>
      <w:proofErr w:type="spellStart"/>
      <w:r>
        <w:t>autoencoderek</w:t>
      </w:r>
      <w:proofErr w:type="spellEnd"/>
      <w:r>
        <w:t xml:space="preserve">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 w:rsidR="00FB4D35">
        <w:t>[2]</w:t>
      </w:r>
      <w:r>
        <w:fldChar w:fldCharType="end"/>
      </w:r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 nemlineáris általánosítása </w:t>
      </w:r>
      <w:r w:rsidR="00F55984">
        <w:t xml:space="preserve">volt. Rájöttek, hogy az </w:t>
      </w:r>
      <w:proofErr w:type="spellStart"/>
      <w:r w:rsidR="00F55984">
        <w:t>autoenco</w:t>
      </w:r>
      <w:r>
        <w:t>der</w:t>
      </w:r>
      <w:r w:rsidR="0064656D">
        <w:t>ek</w:t>
      </w:r>
      <w:proofErr w:type="spellEnd"/>
      <w:r>
        <w:t xml:space="preserve"> teljesítménye nagyban függ az </w:t>
      </w:r>
      <w:proofErr w:type="spellStart"/>
      <w:r>
        <w:t>inicializásuktól</w:t>
      </w:r>
      <w:proofErr w:type="spellEnd"/>
      <w:r>
        <w:t xml:space="preserve"> is, és </w:t>
      </w:r>
      <w:proofErr w:type="spellStart"/>
      <w:r>
        <w:t>Restricted</w:t>
      </w:r>
      <w:proofErr w:type="spellEnd"/>
      <w:r>
        <w:t xml:space="preserve"> Boltzmann </w:t>
      </w:r>
      <w:proofErr w:type="spellStart"/>
      <w:r>
        <w:t>Machine</w:t>
      </w:r>
      <w:proofErr w:type="spellEnd"/>
      <w:r>
        <w:t>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 xml:space="preserve">Az </w:t>
      </w:r>
      <w:proofErr w:type="spellStart"/>
      <w:r>
        <w:t>autoencodereket</w:t>
      </w:r>
      <w:proofErr w:type="spellEnd"/>
      <w:r>
        <w:t xml:space="preserve">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FB4D35">
        <w:t>[3]</w:t>
      </w:r>
      <w:r w:rsidR="00EF3377">
        <w:fldChar w:fldCharType="end"/>
      </w:r>
      <w:r w:rsidR="004268BE">
        <w:t xml:space="preserve"> </w:t>
      </w:r>
      <w:proofErr w:type="spellStart"/>
      <w:r w:rsidR="004268BE">
        <w:t>sentiment</w:t>
      </w:r>
      <w:proofErr w:type="spellEnd"/>
      <w:r w:rsidR="004268BE">
        <w:t xml:space="preserve">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FB4D35">
        <w:t>[4]</w:t>
      </w:r>
      <w:r w:rsidR="004268BE">
        <w:fldChar w:fldCharType="end"/>
      </w:r>
      <w:r w:rsidR="004268BE">
        <w:t xml:space="preserve"> egy jóval több rétegből álló </w:t>
      </w:r>
      <w:proofErr w:type="spellStart"/>
      <w:r w:rsidR="004268BE">
        <w:t>autoencoderrel</w:t>
      </w:r>
      <w:proofErr w:type="spellEnd"/>
      <w:r w:rsidR="004268BE">
        <w:t xml:space="preserve"> angol- 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FB4D35">
        <w:t>[5]</w:t>
      </w:r>
      <w:r w:rsidR="004268BE">
        <w:fldChar w:fldCharType="end"/>
      </w:r>
      <w:r w:rsidR="004268BE">
        <w:t xml:space="preserve"> </w:t>
      </w:r>
      <w:proofErr w:type="spellStart"/>
      <w:r w:rsidR="004268BE">
        <w:t>rekurrens</w:t>
      </w:r>
      <w:proofErr w:type="spellEnd"/>
      <w:r w:rsidR="004268BE">
        <w:t xml:space="preserve"> </w:t>
      </w:r>
      <w:proofErr w:type="spellStart"/>
      <w:r w:rsidR="004268BE">
        <w:t>autoencodert</w:t>
      </w:r>
      <w:proofErr w:type="spellEnd"/>
      <w:r w:rsidR="004268BE">
        <w:t xml:space="preserve"> készített LSTM cellákból, mellyel bekezdéseket állított vissza </w:t>
      </w:r>
      <w:proofErr w:type="spellStart"/>
      <w:r w:rsidR="004268BE">
        <w:t>word</w:t>
      </w:r>
      <w:proofErr w:type="spellEnd"/>
      <w:r w:rsidR="004268BE">
        <w:t xml:space="preserve"> </w:t>
      </w:r>
      <w:proofErr w:type="spellStart"/>
      <w:r w:rsidR="004268BE">
        <w:t>vectorokból</w:t>
      </w:r>
      <w:proofErr w:type="spellEnd"/>
      <w:r w:rsidR="004268BE">
        <w:t xml:space="preserve">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FB4D35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 w:rsidR="00FB4D35">
        <w:t>[7]</w:t>
      </w:r>
      <w:r>
        <w:fldChar w:fldCharType="end"/>
      </w:r>
      <w:r w:rsidR="009C22FD">
        <w:t>, mely egy Split-</w:t>
      </w:r>
      <w:proofErr w:type="spellStart"/>
      <w:r w:rsidR="009C22FD">
        <w:t>B</w:t>
      </w:r>
      <w:r>
        <w:t>rain</w:t>
      </w:r>
      <w:proofErr w:type="spellEnd"/>
      <w:r>
        <w:t xml:space="preserve">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 xml:space="preserve">visszaállításra és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vectorok</w:t>
      </w:r>
      <w:proofErr w:type="spellEnd"/>
      <w:r>
        <w:t xml:space="preserve">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5" w:name="_Toc482658050"/>
      <w:r>
        <w:lastRenderedPageBreak/>
        <w:t>Architektúra</w:t>
      </w:r>
      <w:bookmarkEnd w:id="5"/>
    </w:p>
    <w:p w:rsidR="007F1C11" w:rsidRDefault="00E6340D" w:rsidP="007F1C11">
      <w:r>
        <w:t xml:space="preserve">Az </w:t>
      </w:r>
      <w:proofErr w:type="spellStart"/>
      <w:r>
        <w:t>autoenco</w:t>
      </w:r>
      <w:r w:rsidR="003A3DB8">
        <w:t>derek</w:t>
      </w:r>
      <w:proofErr w:type="spellEnd"/>
      <w:r w:rsidR="003A3DB8">
        <w:t xml:space="preserve"> működésük alapján két részre </w:t>
      </w:r>
      <w:proofErr w:type="spellStart"/>
      <w:r w:rsidR="003A3DB8">
        <w:t>bonthatóak</w:t>
      </w:r>
      <w:proofErr w:type="spellEnd"/>
      <w:r w:rsidR="003A3DB8">
        <w:t xml:space="preserve">, ezek az </w:t>
      </w:r>
      <w:proofErr w:type="spellStart"/>
      <w:r w:rsidR="003A3DB8">
        <w:t>enkóder</w:t>
      </w:r>
      <w:proofErr w:type="spellEnd"/>
      <w:r w:rsidR="003A3DB8">
        <w:t xml:space="preserve"> és a dekóder. Az </w:t>
      </w:r>
      <w:proofErr w:type="spellStart"/>
      <w:r w:rsidR="003A3DB8">
        <w:t>enkóder</w:t>
      </w:r>
      <w:proofErr w:type="spellEnd"/>
      <w:r w:rsidR="003A3DB8">
        <w:t xml:space="preserve"> végzi a tömörítést, és a legkisebb réteg tartalmazza a bemeneti információt jóval kevesebb dimenzióra leképezve. A dekóder az </w:t>
      </w:r>
      <w:proofErr w:type="spellStart"/>
      <w:r w:rsidR="003A3DB8">
        <w:t>enkódolt</w:t>
      </w:r>
      <w:proofErr w:type="spellEnd"/>
      <w:r w:rsidR="003A3DB8">
        <w:t xml:space="preserve"> információból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>A képen látható egy tipikus felépítés, a hidden layer 2 az enkóder</w:t>
      </w:r>
    </w:p>
    <w:p w:rsidR="00256622" w:rsidRDefault="00E73E9D" w:rsidP="00E73E9D">
      <w:r>
        <w:t xml:space="preserve">A mi kísérleteink során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és </w:t>
      </w:r>
      <w:proofErr w:type="spellStart"/>
      <w:r w:rsidR="00A800B4">
        <w:t>v</w:t>
      </w:r>
      <w:r>
        <w:t>ariation</w:t>
      </w:r>
      <w:r w:rsidR="00A800B4">
        <w:t>al</w:t>
      </w:r>
      <w:proofErr w:type="spellEnd"/>
      <w:r w:rsidR="00A800B4">
        <w:t xml:space="preserve"> </w:t>
      </w:r>
      <w:proofErr w:type="spellStart"/>
      <w:r w:rsidR="00A800B4">
        <w:t>autoenco</w:t>
      </w:r>
      <w:r>
        <w:t>derekkel</w:t>
      </w:r>
      <w:proofErr w:type="spellEnd"/>
      <w:r>
        <w:t xml:space="preserve"> fog</w:t>
      </w:r>
      <w:r w:rsidR="00BA6A04">
        <w:t>lalkoztunk, és teszteltük a legfr</w:t>
      </w:r>
      <w:r>
        <w:t>i</w:t>
      </w:r>
      <w:r w:rsidR="00BA6A04">
        <w:t>s</w:t>
      </w:r>
      <w:r>
        <w:t xml:space="preserve">sebb </w:t>
      </w:r>
      <w:proofErr w:type="spellStart"/>
      <w:r>
        <w:t>architectúrát</w:t>
      </w:r>
      <w:proofErr w:type="spellEnd"/>
      <w:r>
        <w:t xml:space="preserve">, melyet </w:t>
      </w:r>
      <w:proofErr w:type="spellStart"/>
      <w:r>
        <w:t>split-brain</w:t>
      </w:r>
      <w:proofErr w:type="spellEnd"/>
      <w:r>
        <w:t xml:space="preserve"> </w:t>
      </w:r>
      <w:proofErr w:type="spellStart"/>
      <w:r>
        <w:t>autoencodernek</w:t>
      </w:r>
      <w:proofErr w:type="spellEnd"/>
      <w:r>
        <w:t xml:space="preserve"> neveznek.</w:t>
      </w:r>
    </w:p>
    <w:p w:rsidR="00A800B4" w:rsidRPr="00A51E2A" w:rsidRDefault="00C94BB2" w:rsidP="00E73E9D">
      <w:r>
        <w:t xml:space="preserve">Az osztályok interfészei megegyeznek, sok közös metódus van, emiatt könnyen megoldható örökléssel a különböző kísérletek létrehozása.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támogató </w:t>
      </w:r>
      <w:proofErr w:type="spellStart"/>
      <w:r>
        <w:t>library</w:t>
      </w:r>
      <w:proofErr w:type="spellEnd"/>
      <w:r>
        <w:t xml:space="preserve"> a Google által fejlesztett és karbantartott </w:t>
      </w:r>
      <w:proofErr w:type="spellStart"/>
      <w:r>
        <w:t>Tensorflow</w:t>
      </w:r>
      <w:proofErr w:type="spellEnd"/>
      <w:r>
        <w:t xml:space="preserve"> volt. Erre jellemző, hogy először létrehozunk egy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-ot, melyen később futtatunk számításokat, mint a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predict</w:t>
      </w:r>
      <w:proofErr w:type="spellEnd"/>
      <w:r>
        <w:t xml:space="preserve">, </w:t>
      </w:r>
      <w:proofErr w:type="spellStart"/>
      <w:r>
        <w:t>loss</w:t>
      </w:r>
      <w:proofErr w:type="spellEnd"/>
      <w:r>
        <w:t xml:space="preserve"> számítás, stb. A különböző kísérleti osztályok között a lényegi különbség azon függvények között van, melyek a </w:t>
      </w:r>
      <w:proofErr w:type="spellStart"/>
      <w:r>
        <w:t>graph</w:t>
      </w:r>
      <w:proofErr w:type="spellEnd"/>
      <w:r>
        <w:t xml:space="preserve"> felépítését, és a súlyok inicializálását végzik. A közös ősük</w:t>
      </w:r>
      <w:r w:rsidR="007E3E2E">
        <w:t xml:space="preserve"> (</w:t>
      </w:r>
      <w:proofErr w:type="spellStart"/>
      <w:r w:rsidR="007E3E2E">
        <w:t>A</w:t>
      </w:r>
      <w:r w:rsidR="00EA4D48">
        <w:t>utoencoder</w:t>
      </w:r>
      <w:proofErr w:type="spellEnd"/>
      <w:r w:rsidR="00EA4D48">
        <w:t>)</w:t>
      </w:r>
      <w:r>
        <w:t xml:space="preserve"> egy </w:t>
      </w:r>
      <w:proofErr w:type="spellStart"/>
      <w:r>
        <w:t>abstract</w:t>
      </w:r>
      <w:proofErr w:type="spellEnd"/>
      <w:r>
        <w:t xml:space="preserve"> osztály, melynek </w:t>
      </w:r>
      <w:proofErr w:type="spellStart"/>
      <w:r>
        <w:t>create_graph</w:t>
      </w:r>
      <w:proofErr w:type="spellEnd"/>
      <w:r>
        <w:t xml:space="preserve"> függvénye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>, azaz minden leszármazottjának implementálnia kell.</w:t>
      </w:r>
      <w:r w:rsidR="00ED0D54">
        <w:t xml:space="preserve"> Az </w:t>
      </w:r>
      <w:proofErr w:type="spellStart"/>
      <w:r w:rsidR="00ED0D54">
        <w:t>autoenkóderek</w:t>
      </w:r>
      <w:proofErr w:type="spellEnd"/>
      <w:r w:rsidR="00ED0D54">
        <w:t xml:space="preserve"> alapvetően a bemenetüket próbálják reprodukálni, ezért a </w:t>
      </w:r>
      <w:proofErr w:type="spellStart"/>
      <w:r w:rsidR="00ED0D54">
        <w:t>train</w:t>
      </w:r>
      <w:proofErr w:type="spellEnd"/>
      <w:r w:rsidR="00ED0D54">
        <w:t xml:space="preserve"> függvény nem is kér </w:t>
      </w:r>
      <w:proofErr w:type="spellStart"/>
      <w:r w:rsidR="00ED0D54">
        <w:t>label-eket</w:t>
      </w:r>
      <w:proofErr w:type="spellEnd"/>
      <w:r w:rsidR="00ED0D54">
        <w:t xml:space="preserve"> a bemenetéhez. A későbbi kísérletek érdekében viszont mégis hozzá lehet adni kimenetet is adott bemenetekhez, így használható több célra is az </w:t>
      </w:r>
      <w:proofErr w:type="spellStart"/>
      <w:r w:rsidR="00ED0D54">
        <w:t>autoencoder</w:t>
      </w:r>
      <w:proofErr w:type="spellEnd"/>
      <w:r w:rsidR="00ED0D54">
        <w:t xml:space="preserve">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FB06A8" w:rsidP="00FB06A8">
      <w:pPr>
        <w:pStyle w:val="Cmsor2"/>
      </w:pPr>
      <w:bookmarkStart w:id="6" w:name="_Toc482658051"/>
      <w:proofErr w:type="spellStart"/>
      <w:r>
        <w:lastRenderedPageBreak/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Autoencoder</w:t>
      </w:r>
      <w:bookmarkEnd w:id="6"/>
      <w:proofErr w:type="spellEnd"/>
    </w:p>
    <w:p w:rsidR="00F94049" w:rsidRDefault="0082557D" w:rsidP="00F94049">
      <w:r>
        <w:t>Ezen kísérleti osztály (</w:t>
      </w:r>
      <w:proofErr w:type="spellStart"/>
      <w:r>
        <w:t>Autoencoder_FFNN</w:t>
      </w:r>
      <w:proofErr w:type="spellEnd"/>
      <w:r>
        <w:t xml:space="preserve">) felépítése a legegyszerűbb, közvetlenül az </w:t>
      </w:r>
      <w:proofErr w:type="spellStart"/>
      <w:r>
        <w:t>Autoencoder</w:t>
      </w:r>
      <w:proofErr w:type="spellEnd"/>
      <w:r>
        <w:t xml:space="preserve"> osztályból származik. </w:t>
      </w:r>
      <w:r w:rsidR="00AF0076">
        <w:t xml:space="preserve">A felépítése megegyezik egy </w:t>
      </w:r>
      <w:proofErr w:type="spellStart"/>
      <w:r w:rsidR="00AF0076">
        <w:t>fully</w:t>
      </w:r>
      <w:proofErr w:type="spellEnd"/>
      <w:r w:rsidR="00AF0076">
        <w:t xml:space="preserve"> </w:t>
      </w:r>
      <w:proofErr w:type="spellStart"/>
      <w:r w:rsidR="00AF0076">
        <w:t>connected</w:t>
      </w:r>
      <w:proofErr w:type="spellEnd"/>
      <w:r w:rsidR="00AF0076">
        <w:t xml:space="preserve"> neurális hálóval, a különbség annyi, hogy a rétegek az </w:t>
      </w:r>
      <w:proofErr w:type="spellStart"/>
      <w:r w:rsidR="00AF0076">
        <w:t>enkóder</w:t>
      </w:r>
      <w:proofErr w:type="spellEnd"/>
      <w:r w:rsidR="00AF0076">
        <w:t xml:space="preserve"> rétegig egyre kevesebb neuronból állnak, majd az után pedig egyre nagyobbakból, és végül a kimenetének ugyanannyi a dimenziója mint a bemenetnek. </w:t>
      </w:r>
      <w:r w:rsidR="000E52DD">
        <w:t xml:space="preserve">A hálóban </w:t>
      </w:r>
      <w:proofErr w:type="spellStart"/>
      <w:r w:rsidR="000E52DD">
        <w:t>kísérletfüggően</w:t>
      </w:r>
      <w:proofErr w:type="spellEnd"/>
      <w:r w:rsidR="000E52DD">
        <w:t xml:space="preserve"> minimum 1, maximum 7 rejtett réteg van. </w:t>
      </w:r>
      <w:r w:rsidR="00AF0076">
        <w:t xml:space="preserve">Az utolsó kivételével minden réteg ugyanolyan felépítésű, tartalmaz egy mátrixszal való szorzást és egy </w:t>
      </w:r>
      <w:proofErr w:type="spellStart"/>
      <w:r w:rsidR="00AF0076">
        <w:t>nonlinearitás</w:t>
      </w:r>
      <w:proofErr w:type="spellEnd"/>
      <w:r w:rsidR="00AF0076">
        <w:t xml:space="preserve">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</w:t>
      </w:r>
      <w:proofErr w:type="spellStart"/>
      <w:r w:rsidR="0051411A">
        <w:t>encoding</w:t>
      </w:r>
      <w:proofErr w:type="spellEnd"/>
      <w:r w:rsidR="0051411A">
        <w:t xml:space="preserve"> rétegre a hiba visszapropagálásával.</w:t>
      </w:r>
      <w:r w:rsidR="00A957A6">
        <w:t xml:space="preserve"> A hibafüggvény az </w:t>
      </w:r>
      <w:proofErr w:type="spellStart"/>
      <w:r w:rsidR="00A957A6">
        <w:t>Euclidesi</w:t>
      </w:r>
      <w:proofErr w:type="spellEnd"/>
      <w:r w:rsidR="00A957A6">
        <w:t xml:space="preserve"> norma</w:t>
      </w:r>
      <w:r w:rsidR="000B1625">
        <w:t xml:space="preserve"> alapján számítódik a háló kimenete és a megfelelő kimenet között.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 xml:space="preserve">Itt az egyetlen rejtett réteg az </w:t>
      </w:r>
      <w:proofErr w:type="spellStart"/>
      <w:r>
        <w:t>enkóder</w:t>
      </w:r>
      <w:proofErr w:type="spellEnd"/>
    </w:p>
    <w:p w:rsidR="00D307A8" w:rsidRPr="00D307A8" w:rsidRDefault="00FB06A8" w:rsidP="00D307A8">
      <w:pPr>
        <w:pStyle w:val="Cmsor2"/>
      </w:pPr>
      <w:bookmarkStart w:id="7" w:name="_Toc482658052"/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bookmarkEnd w:id="7"/>
      <w:proofErr w:type="spellEnd"/>
    </w:p>
    <w:p w:rsidR="00D307A8" w:rsidRDefault="003C1E57" w:rsidP="00FB06A8">
      <w:r>
        <w:t xml:space="preserve">A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</w:t>
      </w:r>
      <w:r w:rsidR="00C92BDF">
        <w:t>(</w:t>
      </w:r>
      <w:proofErr w:type="spellStart"/>
      <w:r w:rsidR="00C92BDF" w:rsidRPr="00C92BDF">
        <w:t>Autoencoder_Variational</w:t>
      </w:r>
      <w:proofErr w:type="spellEnd"/>
      <w:r w:rsidR="00C92BDF">
        <w:t xml:space="preserve"> osztály) </w:t>
      </w:r>
      <w:r w:rsidR="00745E67">
        <w:t xml:space="preserve">is </w:t>
      </w:r>
      <w:proofErr w:type="spellStart"/>
      <w:r w:rsidR="00745E67">
        <w:t>fully</w:t>
      </w:r>
      <w:proofErr w:type="spellEnd"/>
      <w:r w:rsidR="00745E67">
        <w:t xml:space="preserve"> </w:t>
      </w:r>
      <w:proofErr w:type="spellStart"/>
      <w:r w:rsidR="00745E67">
        <w:t>connected</w:t>
      </w:r>
      <w:proofErr w:type="spellEnd"/>
      <w:r w:rsidR="00745E67">
        <w:t xml:space="preserve"> réteg</w:t>
      </w:r>
      <w:r w:rsidR="00CB5CE0">
        <w:t xml:space="preserve">ekből áll, azonban a veszteségfüggvényében lényegesen eltér az egyszerű </w:t>
      </w:r>
      <w:proofErr w:type="spellStart"/>
      <w:r w:rsidR="00CB5CE0">
        <w:t>autoencodertől</w:t>
      </w:r>
      <w:proofErr w:type="spellEnd"/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3" w:rsidRPr="00276DE3" w:rsidRDefault="00276DE3" w:rsidP="00276DE3">
      <w:pPr>
        <w:pStyle w:val="Kpalrs"/>
      </w:pPr>
      <w:r>
        <w:t>Az ábrán látható a Gauss-kényszerítés a középső rétegen</w:t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 xml:space="preserve">érzékeny a bemeneti zajokra, és a köztes réteget változtatva új magyar nyelvbe illő szavak </w:t>
      </w:r>
      <w:proofErr w:type="spellStart"/>
      <w:r>
        <w:t>kreálhatóak</w:t>
      </w:r>
      <w:proofErr w:type="spellEnd"/>
      <w:r>
        <w:t>, szimplán azzal az egyszerű lépéssel, hogy minták</w:t>
      </w:r>
      <w:r w:rsidR="007F0FAC">
        <w:t>at veszünk a normál eloszlásból, és ezt adjuk a dekóder bemenetére.</w:t>
      </w:r>
    </w:p>
    <w:p w:rsidR="00FB06A8" w:rsidRDefault="00FB06A8" w:rsidP="00FB06A8">
      <w:pPr>
        <w:pStyle w:val="Cmsor2"/>
      </w:pPr>
      <w:bookmarkStart w:id="8" w:name="_Toc482658053"/>
      <w:r w:rsidRPr="00FB06A8">
        <w:t>Split-</w:t>
      </w:r>
      <w:proofErr w:type="spellStart"/>
      <w:r w:rsidRPr="00FB06A8">
        <w:t>Brain</w:t>
      </w:r>
      <w:proofErr w:type="spellEnd"/>
      <w:r w:rsidRPr="00FB06A8">
        <w:t xml:space="preserve"> </w:t>
      </w:r>
      <w:proofErr w:type="spellStart"/>
      <w:r w:rsidRPr="00FB06A8">
        <w:t>Autoencoder</w:t>
      </w:r>
      <w:bookmarkEnd w:id="8"/>
      <w:proofErr w:type="spellEnd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felépítése</w:t>
      </w:r>
      <w:r w:rsidR="00DE2DA1">
        <w:t xml:space="preserve"> </w:t>
      </w:r>
      <w:r w:rsidR="00DE2DA1">
        <w:fldChar w:fldCharType="begin"/>
      </w:r>
      <w:r w:rsidR="00DE2DA1">
        <w:instrText xml:space="preserve"> REF _Ref482104679 \r \h </w:instrText>
      </w:r>
      <w:r w:rsidR="00DE2DA1">
        <w:fldChar w:fldCharType="separate"/>
      </w:r>
      <w:r w:rsidR="00FB4D35">
        <w:t>[7]</w:t>
      </w:r>
      <w:r w:rsidR="00DE2DA1">
        <w:fldChar w:fldCharType="end"/>
      </w:r>
    </w:p>
    <w:p w:rsidR="00886D77" w:rsidRDefault="004801E4" w:rsidP="00152D20">
      <w:r>
        <w:t>Enné</w:t>
      </w:r>
      <w:r w:rsidR="00DE2DA1">
        <w:t xml:space="preserve">l az architektúránál az </w:t>
      </w:r>
      <w:proofErr w:type="spellStart"/>
      <w:r w:rsidR="00DE2DA1">
        <w:t>autoenco</w:t>
      </w:r>
      <w:r w:rsidR="003332D3">
        <w:t>der</w:t>
      </w:r>
      <w:proofErr w:type="spellEnd"/>
      <w:r w:rsidR="003332D3">
        <w:t xml:space="preserve"> két</w:t>
      </w:r>
      <w:r w:rsidR="00242C2E">
        <w:t>,</w:t>
      </w:r>
      <w:r w:rsidR="003332D3">
        <w:t xml:space="preserve"> lényegében nem </w:t>
      </w:r>
      <w:proofErr w:type="spellStart"/>
      <w:r w:rsidR="003332D3">
        <w:t>autoenco</w:t>
      </w:r>
      <w:r>
        <w:t>der</w:t>
      </w:r>
      <w:proofErr w:type="spellEnd"/>
      <w:r>
        <w:t xml:space="preserve"> szerepet betöltő </w:t>
      </w:r>
      <w:r w:rsidR="001C2DC4">
        <w:t xml:space="preserve">párhuzamos </w:t>
      </w:r>
      <w:r>
        <w:t>neurális hálóból áll.</w:t>
      </w:r>
      <w:r w:rsidR="00DE2DA1">
        <w:t xml:space="preserve"> </w:t>
      </w:r>
      <w:r w:rsidR="00EB7280">
        <w:t>Mindkét háló feladata az, hogy a kép másik felét jósolják meg, így a kimenetből is összeállhat a teljes információ. Ezzel a módszerrel sokkal nehezebb feladatuk van a hálóknak, és itt rá vannak kényszerítve, hogy a bemenetük logikus felépítésének közelítését, a mintákat tanulják meg</w:t>
      </w:r>
      <w:r w:rsidR="001961CD">
        <w:t>.</w:t>
      </w:r>
      <w:r w:rsidR="006C47A1">
        <w:t xml:space="preserve"> Ezt úgy </w:t>
      </w:r>
      <w:r w:rsidR="006C47A1">
        <w:lastRenderedPageBreak/>
        <w:t xml:space="preserve">alakítottuk ki, hogy az </w:t>
      </w:r>
      <w:proofErr w:type="spellStart"/>
      <w:r w:rsidR="006C47A1">
        <w:t>abstract</w:t>
      </w:r>
      <w:proofErr w:type="spellEnd"/>
      <w:r w:rsidR="006C47A1">
        <w:t xml:space="preserve"> ősből leszármaztattunk egy hálót, melynek a bemenete és kimenete már nem egyezik meg, és az inputokat pedig vagy </w:t>
      </w:r>
      <w:proofErr w:type="spellStart"/>
      <w:r w:rsidR="006C47A1">
        <w:t>karakterenként</w:t>
      </w:r>
      <w:proofErr w:type="spellEnd"/>
      <w:r w:rsidR="006C47A1">
        <w:t xml:space="preserve">, vagy </w:t>
      </w:r>
      <w:proofErr w:type="spellStart"/>
      <w:r w:rsidR="006C47A1">
        <w:t>pozíciónként</w:t>
      </w:r>
      <w:proofErr w:type="spellEnd"/>
      <w:r w:rsidR="006C47A1">
        <w:t xml:space="preserve"> szétválasztottuk, és így kellett a hálónak visszaalakítania a bemenetét.</w:t>
      </w:r>
    </w:p>
    <w:p w:rsidR="0086666B" w:rsidRDefault="008325A1" w:rsidP="0086666B">
      <w:pPr>
        <w:pStyle w:val="Cmsor2"/>
      </w:pPr>
      <w:bookmarkStart w:id="9" w:name="_Toc482658054"/>
      <w:proofErr w:type="spellStart"/>
      <w:r>
        <w:t>S</w:t>
      </w:r>
      <w:r w:rsidR="00433D5E">
        <w:t>egmentation</w:t>
      </w:r>
      <w:bookmarkEnd w:id="9"/>
      <w:proofErr w:type="spellEnd"/>
    </w:p>
    <w:p w:rsidR="004277B1" w:rsidRDefault="004277B1" w:rsidP="004277B1">
      <w:r>
        <w:t>Az előbbi architektúrák eredményei alapján új ötl</w:t>
      </w:r>
      <w:r w:rsidR="001E47B3">
        <w:t xml:space="preserve">etek születtek az ilyen </w:t>
      </w:r>
      <w:proofErr w:type="spellStart"/>
      <w:r w:rsidR="001E47B3">
        <w:t>autoenco</w:t>
      </w:r>
      <w:r>
        <w:t>der</w:t>
      </w:r>
      <w:proofErr w:type="spellEnd"/>
      <w:r>
        <w:t xml:space="preserve"> jellegű architektúrák alk</w:t>
      </w:r>
      <w:r w:rsidR="00415257">
        <w:t>almazásaira. Az egyik</w:t>
      </w:r>
      <w:r>
        <w:t xml:space="preserve"> NLP-</w:t>
      </w:r>
      <w:proofErr w:type="spellStart"/>
      <w:r>
        <w:t>beli</w:t>
      </w:r>
      <w:proofErr w:type="spellEnd"/>
      <w:r>
        <w:t xml:space="preserve"> felhasználás a szegmentálás, avagy szavak tagolása. Erre a feladatra jól rá tud tanulni a neurális háló, és a kimenetén megjelenő vektorból pedig következtethetünk a szó helyes szegmentálásár</w:t>
      </w:r>
      <w:r w:rsidR="009C5997">
        <w:t>a is. A felépítése a következő:</w:t>
      </w:r>
      <w:r>
        <w:t xml:space="preserve"> a bemenetén az adott input szó </w:t>
      </w:r>
      <w:proofErr w:type="spellStart"/>
      <w:r>
        <w:t>vektorizált</w:t>
      </w:r>
      <w:proofErr w:type="spellEnd"/>
      <w:r>
        <w:t xml:space="preserve"> megfelelőjét kapja, a kimenetére pedig az input szó helyesen szegmentált változatát tesszük, majd minimalizáljuk a háló hibáját.</w:t>
      </w:r>
      <w:r w:rsidR="009C5997">
        <w:t xml:space="preserve"> Tanítás után tehát a bemenetre bármely ismeretlen magyar szót adva megpróbálja megállapítani a szegmenshatárokat, és azokat jelölve </w:t>
      </w:r>
      <w:r w:rsidR="00B03D4D">
        <w:t xml:space="preserve">(’+’ jellel) </w:t>
      </w:r>
      <w:r w:rsidR="009C5997">
        <w:t>adja a kimenetét.</w:t>
      </w:r>
    </w:p>
    <w:p w:rsidR="007F3DA8" w:rsidRDefault="007F3DA8" w:rsidP="007F3DA8">
      <w:r>
        <w:t>A szegmentáló háló pontosságát növelhetjük, ha csak egy helyen szegmentálandó szavakkal kísérletezünk. A szegmentálandó szót a háló bemenetére adva a haló kimenetét nem vizsgáljuk, hanem csak összehasonlítjuk (</w:t>
      </w:r>
      <w:proofErr w:type="spellStart"/>
      <w:r>
        <w:t>Euclidesi</w:t>
      </w:r>
      <w:proofErr w:type="spellEnd"/>
      <w:r>
        <w:t xml:space="preserve"> távolságát vesszük) a lehetséges szegmentált változatoktól, </w:t>
      </w:r>
      <w:proofErr w:type="spellStart"/>
      <w:r>
        <w:t>pl</w:t>
      </w:r>
      <w:proofErr w:type="spellEnd"/>
      <w:r>
        <w:t xml:space="preserve"> </w:t>
      </w:r>
      <w:r w:rsidRPr="009457C7">
        <w:rPr>
          <w:i/>
        </w:rPr>
        <w:t>almafajta</w:t>
      </w:r>
      <w:r>
        <w:t xml:space="preserve"> bemenetre összehasonlítjuk a kimenetet ezekkel: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a+lmafajta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al+mafajta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alm+afajta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alma+fajta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almaf+ajta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almafa+jta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almafaj+ta</w:t>
      </w:r>
      <w:proofErr w:type="spellEnd"/>
      <w:r>
        <w:rPr>
          <w:color w:val="24292E"/>
          <w:sz w:val="18"/>
          <w:szCs w:val="18"/>
        </w:rPr>
        <w:t xml:space="preserve">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proofErr w:type="spellStart"/>
      <w:r>
        <w:rPr>
          <w:color w:val="24292E"/>
          <w:sz w:val="18"/>
          <w:szCs w:val="18"/>
        </w:rPr>
        <w:t>almafajt+a</w:t>
      </w:r>
      <w:proofErr w:type="spellEnd"/>
    </w:p>
    <w:p w:rsidR="007F3DA8" w:rsidRPr="004277B1" w:rsidRDefault="007F3DA8" w:rsidP="007F3DA8">
      <w:pPr>
        <w:ind w:firstLine="0"/>
      </w:pPr>
      <w:r>
        <w:t>A legkisebb távolságú sz</w:t>
      </w:r>
      <w:r w:rsidR="007E3DB0">
        <w:t>egmentálást választjuk, mivel</w:t>
      </w:r>
      <w:r>
        <w:t xml:space="preserve"> érte</w:t>
      </w:r>
      <w:r w:rsidR="00410FB2">
        <w:t>lemszerűen a</w:t>
      </w:r>
      <w:r w:rsidR="007E3DB0">
        <w:t>z hasonlít legjobban</w:t>
      </w:r>
      <w:r>
        <w:t xml:space="preserve"> a valódi, helyes felbontásra.</w:t>
      </w:r>
    </w:p>
    <w:p w:rsidR="00886D77" w:rsidRDefault="00886D77" w:rsidP="00886D77">
      <w:pPr>
        <w:pStyle w:val="Cmsor1"/>
      </w:pPr>
      <w:bookmarkStart w:id="10" w:name="_Ref482102201"/>
      <w:bookmarkStart w:id="11" w:name="_Toc482658055"/>
      <w:r>
        <w:lastRenderedPageBreak/>
        <w:t>Adat</w:t>
      </w:r>
      <w:r w:rsidR="00B10248">
        <w:t>ok</w:t>
      </w:r>
      <w:r>
        <w:t xml:space="preserve"> és Előfeldolgozás</w:t>
      </w:r>
      <w:bookmarkEnd w:id="10"/>
      <w:bookmarkEnd w:id="11"/>
    </w:p>
    <w:p w:rsidR="0045468E" w:rsidRDefault="0045468E" w:rsidP="00554CD0">
      <w:r>
        <w:t xml:space="preserve">A bemeneteket az MNSZ2 </w:t>
      </w:r>
      <w:r>
        <w:fldChar w:fldCharType="begin"/>
      </w:r>
      <w:r>
        <w:instrText xml:space="preserve"> REF _Ref482541082 \r \h </w:instrText>
      </w:r>
      <w:r>
        <w:fldChar w:fldCharType="separate"/>
      </w:r>
      <w:r w:rsidR="00FB4D35">
        <w:t>[9]</w:t>
      </w:r>
      <w:r>
        <w:fldChar w:fldCharType="end"/>
      </w:r>
      <w:r>
        <w:t xml:space="preserve">- </w:t>
      </w:r>
      <w:proofErr w:type="spellStart"/>
      <w:r>
        <w:t>ből</w:t>
      </w:r>
      <w:proofErr w:type="spellEnd"/>
      <w:r>
        <w:t xml:space="preserve"> generáltuk. A következő szűrések alkalmazásával: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>Minden szót kiszűrtünk</w:t>
      </w:r>
      <w:r w:rsidR="0045468E">
        <w:t>, mely nem tartalmazott magyar karaktert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 xml:space="preserve">Csak </w:t>
      </w:r>
      <w:proofErr w:type="spellStart"/>
      <w:r>
        <w:t>uniq</w:t>
      </w:r>
      <w:proofErr w:type="spellEnd"/>
      <w:r>
        <w:t xml:space="preserve"> szavakon dolgoztunk, egy szó egyszer szerepelt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A kísérletek szempont</w:t>
      </w:r>
      <w:r w:rsidR="00554CD0">
        <w:t xml:space="preserve">jából érdekes, hogy a tanult szavak </w:t>
      </w:r>
      <w:r>
        <w:t xml:space="preserve">gyakoribbak-e vagy nem, </w:t>
      </w:r>
      <w:r w:rsidR="00554CD0">
        <w:t>mivel az egyes adatok szórása különbözik, ezért gyakori és véletlenszerűen kiválasztott szólistákkal is kísérleteztünk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 xml:space="preserve">Mivel az adat egy internetes </w:t>
      </w:r>
      <w:proofErr w:type="spellStart"/>
      <w:r>
        <w:t>crawler</w:t>
      </w:r>
      <w:proofErr w:type="spellEnd"/>
      <w:r>
        <w:t xml:space="preserve"> kimenete, a szavak közül eltávolítottuk a UMBC </w:t>
      </w:r>
      <w:proofErr w:type="spellStart"/>
      <w:r>
        <w:t>WebBase</w:t>
      </w:r>
      <w:proofErr w:type="spellEnd"/>
      <w:r>
        <w:t xml:space="preserve"> </w:t>
      </w:r>
      <w:r>
        <w:fldChar w:fldCharType="begin"/>
      </w:r>
      <w:r>
        <w:instrText xml:space="preserve"> REF _Ref482541377 \r \h </w:instrText>
      </w:r>
      <w:r w:rsidR="00D209F1">
        <w:instrText xml:space="preserve"> \* MERGEFORMAT </w:instrText>
      </w:r>
      <w:r>
        <w:fldChar w:fldCharType="separate"/>
      </w:r>
      <w:r w:rsidR="00FB4D35">
        <w:t>[10]</w:t>
      </w:r>
      <w:r>
        <w:fldChar w:fldCharType="end"/>
      </w:r>
      <w:r>
        <w:t xml:space="preserve"> alapján a leggyakoribb 10000 angol szót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szavakat kisbetűssé tettük, hogy kiszűrjük a mondat eleji nagybetűk zavaró hatását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Készítettünk olyan bemenetet is, melyben a </w:t>
      </w:r>
      <w:proofErr w:type="spellStart"/>
      <w:r>
        <w:t>digraph-okat</w:t>
      </w:r>
      <w:proofErr w:type="spellEnd"/>
      <w:r>
        <w:t xml:space="preserve"> kicseréltük egyetlen karakterre (a </w:t>
      </w:r>
      <w:proofErr w:type="spellStart"/>
      <w:r>
        <w:t>digraph</w:t>
      </w:r>
      <w:proofErr w:type="spellEnd"/>
      <w:r>
        <w:t xml:space="preserve"> kezdőbetűje </w:t>
      </w:r>
      <w:proofErr w:type="spellStart"/>
      <w:r>
        <w:t>capitalként</w:t>
      </w:r>
      <w:proofErr w:type="spellEnd"/>
      <w:r>
        <w:t xml:space="preserve">, </w:t>
      </w:r>
      <w:proofErr w:type="spellStart"/>
      <w:r>
        <w:t>pl</w:t>
      </w:r>
      <w:proofErr w:type="spellEnd"/>
      <w:r>
        <w:t xml:space="preserve"> </w:t>
      </w:r>
      <w:proofErr w:type="spellStart"/>
      <w:r>
        <w:t>cs</w:t>
      </w:r>
      <w:proofErr w:type="spellEnd"/>
      <w:r>
        <w:t xml:space="preserve">-&gt;C), mivel ezek jelentésileg az esetek döntő többségében így </w:t>
      </w:r>
      <w:proofErr w:type="spellStart"/>
      <w:r>
        <w:t>reprezentálhatóak</w:t>
      </w:r>
      <w:proofErr w:type="spellEnd"/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 xml:space="preserve">Az előbbi bemenet esetében keletkezett kisszámú fals pozitív eredmény is, ezek hatása viszont nem számottevő az </w:t>
      </w:r>
      <w:proofErr w:type="spellStart"/>
      <w:r>
        <w:t>autoencoder</w:t>
      </w:r>
      <w:proofErr w:type="spellEnd"/>
      <w:r>
        <w:t xml:space="preserve"> működésében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 hosszát korlátozzuk, mivel egy fix méretű neurális háló bemenetét adják és ennek korlátos a dimenziója, így a legnagyobb szóhosszt 20-nak választottuk, így lefedjük a bemenet 96%-át, és az ennél hosszabb szavak meghatározó többsége összetett szó, melyek összetevői szerepelnek a listában</w:t>
      </w:r>
    </w:p>
    <w:p w:rsidR="00554CD0" w:rsidRDefault="00800A34" w:rsidP="00800A34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44B8E137" wp14:editId="6359A376">
            <wp:extent cx="5400040" cy="22967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4" w:rsidRPr="00800A34" w:rsidRDefault="00800A34" w:rsidP="00800A34">
      <w:pPr>
        <w:pStyle w:val="Kpalrs"/>
      </w:pPr>
      <w:r>
        <w:t>Karakterentrópiák index szerint</w:t>
      </w:r>
    </w:p>
    <w:p w:rsidR="00D209F1" w:rsidRDefault="00554CD0" w:rsidP="00D209F1">
      <w:r>
        <w:t>A szűrést követően a frek</w:t>
      </w:r>
      <w:r w:rsidR="00D209F1">
        <w:t xml:space="preserve">vencialista 6209349 elemet tartalmazott, </w:t>
      </w:r>
      <w:r w:rsidR="002D440F">
        <w:t xml:space="preserve">ami túl sok lett volna a kísérletek </w:t>
      </w:r>
      <w:proofErr w:type="spellStart"/>
      <w:r w:rsidR="002D440F">
        <w:t>futásideje</w:t>
      </w:r>
      <w:proofErr w:type="spellEnd"/>
      <w:r w:rsidR="002D440F">
        <w:t xml:space="preserve"> miatt, ezért </w:t>
      </w:r>
      <w:r w:rsidR="00D209F1">
        <w:t>a tanításhoz a következő adathalmazokat képeztük:</w:t>
      </w:r>
    </w:p>
    <w:p w:rsidR="00D209F1" w:rsidRDefault="002F137E" w:rsidP="00D209F1">
      <w:pPr>
        <w:pStyle w:val="Listaszerbekezds"/>
        <w:numPr>
          <w:ilvl w:val="0"/>
          <w:numId w:val="27"/>
        </w:numPr>
      </w:pPr>
      <w:r>
        <w:t>200000 leggyakoribb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200000 véletlenszerűen kiválasztott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 xml:space="preserve">200000 leggyakoribb szó, melyben a </w:t>
      </w:r>
      <w:proofErr w:type="spellStart"/>
      <w:r>
        <w:t>digraphok</w:t>
      </w:r>
      <w:proofErr w:type="spellEnd"/>
      <w:r>
        <w:t xml:space="preserve"> cserélve lettek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 xml:space="preserve">200000 véletlenszerűen kiválasztott szó, </w:t>
      </w:r>
      <w:proofErr w:type="spellStart"/>
      <w:r>
        <w:t>digraph</w:t>
      </w:r>
      <w:proofErr w:type="spellEnd"/>
      <w:r>
        <w:t>-ok cserélve lettek</w:t>
      </w:r>
    </w:p>
    <w:p w:rsidR="002F137E" w:rsidRDefault="002F137E" w:rsidP="002F137E">
      <w:r>
        <w:t>További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és </w:t>
      </w:r>
      <w:proofErr w:type="spellStart"/>
      <w:r>
        <w:t>Segmentálásos</w:t>
      </w:r>
      <w:proofErr w:type="spellEnd"/>
      <w:r>
        <w:t xml:space="preserve"> kísérletekhez az alábbi listák készültek:</w:t>
      </w:r>
    </w:p>
    <w:p w:rsidR="002F137E" w:rsidRDefault="00CA372C" w:rsidP="002F137E">
      <w:pPr>
        <w:pStyle w:val="Listaszerbekezds"/>
        <w:numPr>
          <w:ilvl w:val="0"/>
          <w:numId w:val="28"/>
        </w:numPr>
      </w:pPr>
      <w:r>
        <w:t xml:space="preserve">200000 leggyakoribb szó szétválasztva helyindexek szerint, egyik oszlopban páros helyek, másik oszlopban páratlan helyek szerepelnek, ’_’-vel </w:t>
      </w:r>
      <w:proofErr w:type="spellStart"/>
      <w:r>
        <w:t>paddelve</w:t>
      </w:r>
      <w:proofErr w:type="spellEnd"/>
      <w:r>
        <w:t xml:space="preserve"> a helyek amiket az adott oszlop nem ismer</w:t>
      </w:r>
    </w:p>
    <w:p w:rsidR="00CA372C" w:rsidRDefault="00CA372C" w:rsidP="002F137E">
      <w:pPr>
        <w:pStyle w:val="Listaszerbekezds"/>
        <w:numPr>
          <w:ilvl w:val="0"/>
          <w:numId w:val="28"/>
        </w:numPr>
      </w:pPr>
      <w:r>
        <w:t xml:space="preserve">200000 leggyakoribb szó szétválasztva magánhangzó-mássalhangzó szerint, egyik oszlopban a szavak magánhangzói, másik oszlopban a magánhangzók szerepelnek, ’_’-vel </w:t>
      </w:r>
      <w:proofErr w:type="spellStart"/>
      <w:r>
        <w:t>paddelve</w:t>
      </w:r>
      <w:proofErr w:type="spellEnd"/>
    </w:p>
    <w:p w:rsidR="00CA372C" w:rsidRDefault="00BB5443" w:rsidP="002F137E">
      <w:pPr>
        <w:pStyle w:val="Listaszerbekezds"/>
        <w:numPr>
          <w:ilvl w:val="0"/>
          <w:numId w:val="28"/>
        </w:numPr>
      </w:pPr>
      <w:r>
        <w:t xml:space="preserve">400000 tetszőlegesen kiválasztott szó, melyekhez társul a szegmentált változatuk is, ezeket a </w:t>
      </w:r>
      <w:proofErr w:type="spellStart"/>
      <w:r>
        <w:t>segmentation</w:t>
      </w:r>
      <w:proofErr w:type="spellEnd"/>
      <w:r>
        <w:t xml:space="preserve"> kísérlethez használtuk</w:t>
      </w:r>
    </w:p>
    <w:p w:rsidR="00BB5443" w:rsidRDefault="0047575F" w:rsidP="00BB5443">
      <w:r>
        <w:t>A fenti c</w:t>
      </w:r>
      <w:r w:rsidR="00BB5443">
        <w:t xml:space="preserve">orpusok beolvasására több osztály is létrejött, de van egy közös ősük, melyben az </w:t>
      </w:r>
      <w:proofErr w:type="spellStart"/>
      <w:r w:rsidR="00BB5443">
        <w:t>interface</w:t>
      </w:r>
      <w:proofErr w:type="spellEnd"/>
      <w:r w:rsidR="00BB5443">
        <w:t xml:space="preserve"> is implementálva van, így ugyanazokkal a függvényekkel </w:t>
      </w:r>
      <w:proofErr w:type="spellStart"/>
      <w:r w:rsidR="00BB5443">
        <w:t>kezelhetőek</w:t>
      </w:r>
      <w:proofErr w:type="spellEnd"/>
      <w:r w:rsidR="00BB5443">
        <w:t>.</w:t>
      </w:r>
    </w:p>
    <w:p w:rsidR="0048343A" w:rsidRDefault="0048343A" w:rsidP="0048343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B12BF33" wp14:editId="662A696C">
            <wp:extent cx="5400040" cy="22987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3A" w:rsidRPr="0048343A" w:rsidRDefault="0048343A" w:rsidP="0048343A">
      <w:pPr>
        <w:pStyle w:val="Kpalrs"/>
      </w:pPr>
      <w:proofErr w:type="spellStart"/>
      <w:r>
        <w:t>Szóhosszak</w:t>
      </w:r>
      <w:proofErr w:type="spellEnd"/>
      <w:r>
        <w:t xml:space="preserve"> eloszlása</w:t>
      </w:r>
    </w:p>
    <w:p w:rsidR="00886D77" w:rsidRDefault="00886D77" w:rsidP="008C7B89">
      <w:pPr>
        <w:pStyle w:val="Cmsor2"/>
      </w:pPr>
      <w:bookmarkStart w:id="12" w:name="_Toc482658056"/>
      <w:proofErr w:type="spellStart"/>
      <w:r>
        <w:t>Feature</w:t>
      </w:r>
      <w:proofErr w:type="spellEnd"/>
      <w:r>
        <w:t xml:space="preserve"> kinyerés</w:t>
      </w:r>
      <w:bookmarkEnd w:id="12"/>
    </w:p>
    <w:p w:rsidR="00012D04" w:rsidRDefault="0047575F" w:rsidP="008A4EA7">
      <w:r>
        <w:t>A corpus kezelő osztályok ősében van i</w:t>
      </w:r>
      <w:r w:rsidR="00012D04">
        <w:t>mplementálva a szavak bemenetté,</w:t>
      </w:r>
      <w:r>
        <w:t xml:space="preserve"> és a kimenet szavakká alakításáért felelős függvények.</w:t>
      </w:r>
    </w:p>
    <w:p w:rsidR="008A4EA7" w:rsidRDefault="008A4EA7" w:rsidP="008A4EA7">
      <w:r>
        <w:t>A bemeneti szavak minden karaktere egy V dimenziós vektorba van</w:t>
      </w:r>
      <w:r w:rsidR="00DD426F">
        <w:t xml:space="preserve"> leképezve, ahol V a corpus abc-</w:t>
      </w:r>
      <w:proofErr w:type="spellStart"/>
      <w:r>
        <w:t>jének</w:t>
      </w:r>
      <w:proofErr w:type="spellEnd"/>
      <w:r>
        <w:t xml:space="preserve"> a hosszával egyenlő, tehát egy V dimenziós </w:t>
      </w:r>
      <w:proofErr w:type="spellStart"/>
      <w:r>
        <w:t>one</w:t>
      </w:r>
      <w:proofErr w:type="spellEnd"/>
      <w:r>
        <w:t xml:space="preserve">-hot </w:t>
      </w:r>
      <w:proofErr w:type="spellStart"/>
      <w:r>
        <w:t>encoding</w:t>
      </w:r>
      <w:proofErr w:type="spellEnd"/>
      <w:r>
        <w:t xml:space="preserve"> modellt használunk karakterszinten. Ezeket a vektorokat sorban egymás után fűzve kapjuk meg a szót reprezentáló </w:t>
      </w:r>
      <w:proofErr w:type="spellStart"/>
      <w:r>
        <w:t>feature</w:t>
      </w:r>
      <w:proofErr w:type="spellEnd"/>
      <w:r>
        <w:t xml:space="preserve"> vektort. A szava</w:t>
      </w:r>
      <w:r w:rsidR="00790F9C">
        <w:t xml:space="preserve">k hosszát korlátoztuk 20-ra, tehát a rövidebb szavak elejét </w:t>
      </w:r>
      <w:proofErr w:type="spellStart"/>
      <w:r w:rsidR="00790F9C">
        <w:t>space</w:t>
      </w:r>
      <w:proofErr w:type="spellEnd"/>
      <w:r w:rsidR="00790F9C">
        <w:t xml:space="preserve"> karakterrel paddeljük, hogy mindegyik vektor ugyanakkora dimenziójú legyen. A </w:t>
      </w:r>
      <w:r w:rsidR="00143463">
        <w:t>teljes bemeneti dimenzió így 20V</w:t>
      </w:r>
      <w:r w:rsidR="00790F9C">
        <w:t xml:space="preserve">. Az alábbi ábrán látható, hogy </w:t>
      </w:r>
      <w:proofErr w:type="spellStart"/>
      <w:r w:rsidR="00790F9C">
        <w:t>poz</w:t>
      </w:r>
      <w:r w:rsidR="00665298">
        <w:t>íc</w:t>
      </w:r>
      <w:r w:rsidR="00790F9C">
        <w:t>iónként</w:t>
      </w:r>
      <w:proofErr w:type="spellEnd"/>
      <w:r w:rsidR="00790F9C">
        <w:t xml:space="preserve"> hogyan változik a karakterek entrópiája az összes 10 hosszú magyar szót figyelembe véve. Mivel a szavak végén láthatóan kisebb az entrópia, itt könnyebb logikus szabályokat találni, így könnyebben tömöríthető is lehet.</w:t>
      </w:r>
    </w:p>
    <w:p w:rsidR="00886D77" w:rsidRDefault="00EE1741" w:rsidP="008C6680">
      <w:r>
        <w:t>A program akármilyen bemenetre adaptívan abc-t készít, így nem jelent számára problémát az sem, ha teljesen más nyelvű, vagy akár karakterkészletű nyelven kéne tanulnia, mivel ehhez automatikusan alkalmazkodni képes.</w:t>
      </w:r>
    </w:p>
    <w:p w:rsidR="00886D77" w:rsidRDefault="008C7B89" w:rsidP="008C7B89">
      <w:pPr>
        <w:pStyle w:val="Cmsor1"/>
      </w:pPr>
      <w:bookmarkStart w:id="13" w:name="_Toc482658057"/>
      <w:r>
        <w:lastRenderedPageBreak/>
        <w:t>Kísérleti Beállítások</w:t>
      </w:r>
      <w:bookmarkEnd w:id="13"/>
    </w:p>
    <w:p w:rsidR="00143463" w:rsidRPr="00143463" w:rsidRDefault="00143463" w:rsidP="00143463">
      <w:r>
        <w:t>A neurális hálók bemeneti és kimenete tehát 20V ho</w:t>
      </w:r>
      <w:r w:rsidR="00AE6FD6">
        <w:t xml:space="preserve">sszú vektorok, a tanuló algoritmus ebből a </w:t>
      </w:r>
      <w:proofErr w:type="spellStart"/>
      <w:r w:rsidR="00AE6FD6">
        <w:t>loss</w:t>
      </w:r>
      <w:proofErr w:type="spellEnd"/>
      <w:r w:rsidR="00AE6FD6">
        <w:t xml:space="preserve">-t </w:t>
      </w:r>
      <w:proofErr w:type="spellStart"/>
      <w:r w:rsidR="00AE6FD6">
        <w:t>Euclideszi</w:t>
      </w:r>
      <w:proofErr w:type="spellEnd"/>
      <w:r w:rsidR="00AE6FD6">
        <w:t xml:space="preserve"> távolság alapján számolja, és propagálja vissza a súlyokra. A </w:t>
      </w:r>
      <w:proofErr w:type="spellStart"/>
      <w:r w:rsidR="00AE6FD6">
        <w:t>kiementi</w:t>
      </w:r>
      <w:proofErr w:type="spellEnd"/>
      <w:r w:rsidR="00AE6FD6">
        <w:t xml:space="preserve"> vektor nincs korlátozva 0 és 1 értékekre, bármilyen valós számot </w:t>
      </w:r>
      <w:proofErr w:type="spellStart"/>
      <w:r w:rsidR="00AE6FD6">
        <w:t>felvehetnek</w:t>
      </w:r>
      <w:proofErr w:type="spellEnd"/>
      <w:r w:rsidR="00AE6FD6">
        <w:t>. Így a kimeneti vektorból a szót úgy képezzük, hogy az adott karakterhez tartozó vektort vizsgáljuk, és abból kiválasztjuk a legnagyobb értéket, és az ehhez tartozó vektort hozzáfűzzük a kimeneti szóhoz. Így a kimeneti szó a bemenetihez hasonló</w:t>
      </w:r>
      <w:r w:rsidR="006202DC">
        <w:t>an 20 hosszú</w:t>
      </w:r>
      <w:r w:rsidR="00A25B08">
        <w:t>,</w:t>
      </w:r>
      <w:r w:rsidR="006202DC">
        <w:t xml:space="preserve"> szóközökkel</w:t>
      </w:r>
      <w:r w:rsidR="00AE6FD6">
        <w:t xml:space="preserve"> tűzdelt lesz.</w:t>
      </w:r>
    </w:p>
    <w:p w:rsidR="0082557D" w:rsidRDefault="0082557D" w:rsidP="0082557D">
      <w:pPr>
        <w:pStyle w:val="Cmsor2"/>
      </w:pPr>
      <w:bookmarkStart w:id="14" w:name="_Toc482658058"/>
      <w:r>
        <w:t>Alapvető kísérleti beállítások, környezeti változók</w:t>
      </w:r>
      <w:bookmarkEnd w:id="1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optimalizáló függvény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tf.train.AdamOptimizer</w:t>
            </w:r>
            <w:proofErr w:type="spellEnd"/>
            <w:r w:rsidRPr="00A362B3">
              <w:t>()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nemlinearitás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 w:rsidRPr="00A362B3">
              <w:t>tf.nn.sigmoid</w:t>
            </w:r>
            <w:proofErr w:type="spellEnd"/>
            <w:r w:rsidR="003C44EE">
              <w:t>()</w:t>
            </w:r>
            <w:r>
              <w:t xml:space="preserve"> (sokkal jobban teljesített mint a </w:t>
            </w:r>
            <w:proofErr w:type="spellStart"/>
            <w:r>
              <w:t>relu</w:t>
            </w:r>
            <w:proofErr w:type="spellEnd"/>
            <w:r>
              <w:t xml:space="preserve">, vagy </w:t>
            </w:r>
            <w:proofErr w:type="spellStart"/>
            <w:r>
              <w:t>tanh</w:t>
            </w:r>
            <w:proofErr w:type="spellEnd"/>
            <w:r>
              <w:t>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rétegek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3…9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>
              <w:t>enkóder</w:t>
            </w:r>
            <w:proofErr w:type="spellEnd"/>
            <w:r>
              <w:t xml:space="preserve"> neuronok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10-1000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tanítási türelem (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>)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 xml:space="preserve">30 lépésenként mintavételezi a </w:t>
            </w:r>
            <w:proofErr w:type="spellStart"/>
            <w:r>
              <w:t>loss</w:t>
            </w:r>
            <w:proofErr w:type="spellEnd"/>
            <w:r>
              <w:t xml:space="preserve">-t a </w:t>
            </w:r>
            <w:proofErr w:type="spellStart"/>
            <w:r>
              <w:t>validation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-n, ezt vizsgálja 20 egymást követő pontban, ha növekedik az értéke, </w:t>
            </w:r>
            <w:proofErr w:type="spellStart"/>
            <w:r>
              <w:t>early</w:t>
            </w:r>
            <w:proofErr w:type="spellEnd"/>
            <w:r>
              <w:t xml:space="preserve"> </w:t>
            </w:r>
            <w:proofErr w:type="spellStart"/>
            <w:r>
              <w:t>stopping</w:t>
            </w:r>
            <w:proofErr w:type="spellEnd"/>
            <w:r>
              <w:t xml:space="preserve"> módba vált és kiértékeli a tanítást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proofErr w:type="spellStart"/>
            <w:r>
              <w:t>train</w:t>
            </w:r>
            <w:proofErr w:type="spellEnd"/>
            <w:r>
              <w:t>-</w:t>
            </w:r>
            <w:proofErr w:type="spellStart"/>
            <w:r>
              <w:t>validation</w:t>
            </w:r>
            <w:proofErr w:type="spellEnd"/>
            <w:r>
              <w:t>-test felbontás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80%-10%-10%, a teszt adatot egyáltalán nem látja a tanulás során, csak azon értékeljük ki a teljesítményét</w:t>
            </w:r>
          </w:p>
        </w:tc>
      </w:tr>
      <w:tr w:rsidR="006A24C2" w:rsidTr="00A362B3"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kísérletek futásszáma</w:t>
            </w:r>
          </w:p>
        </w:tc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2, hogy elimináljuk az inicializálásból eredő szórást</w:t>
            </w:r>
          </w:p>
        </w:tc>
      </w:tr>
    </w:tbl>
    <w:p w:rsidR="0082557D" w:rsidRPr="0082557D" w:rsidRDefault="0082557D" w:rsidP="0082557D"/>
    <w:p w:rsidR="0082557D" w:rsidRDefault="0082557D" w:rsidP="0082557D">
      <w:pPr>
        <w:pStyle w:val="Cmsor2"/>
      </w:pPr>
      <w:bookmarkStart w:id="15" w:name="_Toc482658059"/>
      <w:r>
        <w:lastRenderedPageBreak/>
        <w:t>Evolúciós algoritmus</w:t>
      </w:r>
      <w:bookmarkEnd w:id="15"/>
    </w:p>
    <w:p w:rsidR="0082557D" w:rsidRDefault="00065F08" w:rsidP="0082557D">
      <w:r>
        <w:t xml:space="preserve">A </w:t>
      </w:r>
      <w:proofErr w:type="spellStart"/>
      <w:r>
        <w:t>hiperpar</w:t>
      </w:r>
      <w:r w:rsidR="006A24C2">
        <w:t>améterek</w:t>
      </w:r>
      <w:proofErr w:type="spellEnd"/>
      <w:r w:rsidR="006A24C2">
        <w:t xml:space="preserve"> optimalizálásához létrehoztunk egy evolúciós algoritmust, melynek populációja neurális hálókból áll, az egyének paraméterei pedig az</w:t>
      </w:r>
      <w:r w:rsidR="00E333E7">
        <w:t xml:space="preserve"> adott háló rétegszáma, és a rétegekben lévő neuronok száma egy listában tárolva.</w:t>
      </w:r>
    </w:p>
    <w:p w:rsidR="00E333E7" w:rsidRDefault="00E333E7" w:rsidP="0082557D">
      <w:r>
        <w:t>Az algoritmus működése röviden a következő: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Létrehozunk egy populációt (40 fő), mindegyik </w:t>
      </w:r>
      <w:r w:rsidR="00BA3CDE">
        <w:t xml:space="preserve">egyén </w:t>
      </w:r>
      <w:r>
        <w:t>paramétereit random inicializálva</w:t>
      </w:r>
      <w:r w:rsidR="008B5DEC">
        <w:t>, így sok különböző rétegszámú és neuronszámú háló keletkezik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Mindegyik neurális hálót létrehozzuk és tanítjuk, majd eltároljuk a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-t és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>-t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Kiválasztjuk a legjobban teljesítő 30%-ot és megtartjuk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 populáció 10%-át mutációnak vetjük alá, ekkor változhat az egyes rétegekben lévő neuronok száma, és a rétegek száma is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proofErr w:type="spellStart"/>
      <w:r>
        <w:t>Végigfutunk</w:t>
      </w:r>
      <w:proofErr w:type="spellEnd"/>
      <w:r>
        <w:t xml:space="preserve"> a maradékon és abból 10% valószínűséggel választunk véletlenszerűen túlélőket, 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Amíg el nem érjük az eredeti populáció lélekszámát</w:t>
      </w:r>
      <w:r w:rsidR="00E22FEA">
        <w:t xml:space="preserve">, véletlenszerűen házasítunk tetszőleges egyéneket, ekkor a gyerekük az apától a háló bal felét, az anyától a háló jobb felét </w:t>
      </w:r>
      <w:proofErr w:type="spellStart"/>
      <w:r w:rsidR="00E22FEA">
        <w:t>örökli</w:t>
      </w:r>
      <w:proofErr w:type="spellEnd"/>
      <w:r w:rsidR="00E22FEA">
        <w:t>, így nagyon aszimmetrikus mutánsok is létrejöhetnek, melyeknek az életképessége kétes</w:t>
      </w:r>
    </w:p>
    <w:p w:rsidR="00E22FEA" w:rsidRDefault="00E22FEA" w:rsidP="00E22FEA">
      <w:r>
        <w:t>A 2-es lépés egy generáció, a konvergencia nagyon gyors, általában 3 generáció elegendő az optimálishoz közeli beállítást megtal</w:t>
      </w:r>
      <w:r w:rsidR="00BA3CDE">
        <w:t>álni. Ezzel nagyon lecsökkentettük a szükséges kísérletek számát, mivel nem kell bejárni a nagyon költséges sok dimenziós, sok rétegű területeket, mivel azok teljesítménye elmarad a kisebb rétegszámú hálókétól.</w:t>
      </w:r>
    </w:p>
    <w:p w:rsidR="0082557D" w:rsidRDefault="007C6020" w:rsidP="0082557D">
      <w:pPr>
        <w:pStyle w:val="Cmsor2"/>
      </w:pPr>
      <w:bookmarkStart w:id="16" w:name="_Toc482658060"/>
      <w:r>
        <w:t>Kimerítő bejárás</w:t>
      </w:r>
      <w:bookmarkEnd w:id="16"/>
    </w:p>
    <w:p w:rsidR="00230CAD" w:rsidRPr="00230CAD" w:rsidRDefault="00A400F1" w:rsidP="001E3D41">
      <w:r>
        <w:t xml:space="preserve">Ezen módszer lényege az volt hogy egységes képet kapjunk a </w:t>
      </w:r>
      <w:proofErr w:type="spellStart"/>
      <w:r>
        <w:t>hiperparaméterek</w:t>
      </w:r>
      <w:proofErr w:type="spellEnd"/>
      <w:r>
        <w:t xml:space="preserve"> teréről, és azt könnyen kiértékelhetővé tegyük. Itt értelemszerűen csak az egy rétegű hálóval próbálkoztunk, mivel több rétegnél nagyon gyorsan megugrik a kísérletek száma. Az </w:t>
      </w:r>
      <w:proofErr w:type="spellStart"/>
      <w:r>
        <w:t>enkóder</w:t>
      </w:r>
      <w:proofErr w:type="spellEnd"/>
      <w:r>
        <w:t xml:space="preserve"> réteg neuronszámát változtattuk 20-tól egészen 500-ig 20-as lépésekben.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7" w:name="_Toc482658061"/>
      <w:r>
        <w:lastRenderedPageBreak/>
        <w:t>Eredmények kiértékelése</w:t>
      </w:r>
      <w:bookmarkEnd w:id="17"/>
    </w:p>
    <w:p w:rsidR="00666865" w:rsidRDefault="00666865" w:rsidP="00666865">
      <w:r>
        <w:t xml:space="preserve">A kiértékelés alapjául a test adaton végzett karakterszintű pontosság, szószintű pontosság és átlagos </w:t>
      </w:r>
      <w:proofErr w:type="spellStart"/>
      <w:r w:rsidR="00E07632">
        <w:t>Levenshtein</w:t>
      </w:r>
      <w:proofErr w:type="spellEnd"/>
      <w:r w:rsidR="00E07632">
        <w:t xml:space="preserve"> távolság szolgál, melyet a rekonstruált szó és a bemeneti szó között nézünk.</w:t>
      </w:r>
    </w:p>
    <w:p w:rsidR="009350F4" w:rsidRDefault="009350F4" w:rsidP="009350F4">
      <w:pPr>
        <w:pStyle w:val="Cmsor2"/>
      </w:pPr>
      <w:bookmarkStart w:id="18" w:name="_Toc482658062"/>
      <w:proofErr w:type="spellStart"/>
      <w:r>
        <w:t>Autoencoder</w:t>
      </w:r>
      <w:proofErr w:type="spellEnd"/>
      <w:r>
        <w:t xml:space="preserve">,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bookmarkEnd w:id="18"/>
      <w:proofErr w:type="spellEnd"/>
    </w:p>
    <w:p w:rsidR="00E07632" w:rsidRDefault="00EA6DF5" w:rsidP="00666865">
      <w:r>
        <w:t xml:space="preserve">Miután lefutottak a kísérletek arra az eredményre jutottunk, hogy az egy rejtett rétegű sima </w:t>
      </w:r>
      <w:proofErr w:type="spellStart"/>
      <w:r>
        <w:t>autoenkóder</w:t>
      </w:r>
      <w:proofErr w:type="spellEnd"/>
      <w:r>
        <w:t xml:space="preserve"> teljesít legjobban, mégpedig akkor</w:t>
      </w:r>
      <w:r w:rsidR="008F7CFB">
        <w:t>,</w:t>
      </w:r>
      <w:r>
        <w:t xml:space="preserve"> ha a rejtett réteg a legnagyobb. Több réteg esetén a többszörös nemlinearitás információveszteséggel is járhat, így a rekonstrukciót nehezíti. Ez egyáltalán nem meglepő, minél több neuronunk van, annál egyszerűbb a feladat, például a bemenettel egyező neuronszámú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esetén elegendő lenne megtanulnia az identitás függvényt a hálónak. 500-as rejtett réteggel már szinte tökéletes </w:t>
      </w:r>
      <w:r w:rsidR="00EE56F5">
        <w:t xml:space="preserve">volt </w:t>
      </w:r>
      <w:r>
        <w:t>a visszaállí</w:t>
      </w:r>
      <w:r w:rsidR="00EE56F5">
        <w:t>tási pontosság.</w:t>
      </w:r>
    </w:p>
    <w:p w:rsidR="0046788B" w:rsidRDefault="0075504A" w:rsidP="0075504A">
      <w:pPr>
        <w:pStyle w:val="Kp"/>
      </w:pPr>
      <w:r>
        <w:rPr>
          <w:noProof/>
          <w:lang w:eastAsia="hu-HU"/>
        </w:rPr>
        <w:drawing>
          <wp:inline distT="0" distB="0" distL="0" distR="0" wp14:anchorId="0A45B524" wp14:editId="0F7F24E8">
            <wp:extent cx="5400040" cy="27933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Pr="0075504A" w:rsidRDefault="0075504A" w:rsidP="0075504A">
      <w:pPr>
        <w:pStyle w:val="Kpalrs"/>
      </w:pPr>
      <w:r>
        <w:t>Egy rejtett réteggel végzett kísérletek legjobb eredményei osztályokra bontva</w:t>
      </w:r>
    </w:p>
    <w:p w:rsidR="0075504A" w:rsidRDefault="0075504A" w:rsidP="00666865">
      <w:r>
        <w:t xml:space="preserve">A sima </w:t>
      </w:r>
      <w:proofErr w:type="spellStart"/>
      <w:r>
        <w:t>autoencodert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autoencodert</w:t>
      </w:r>
      <w:proofErr w:type="spellEnd"/>
      <w:r>
        <w:t xml:space="preserve"> </w:t>
      </w:r>
      <w:proofErr w:type="spellStart"/>
      <w:r>
        <w:t>Levenshtein</w:t>
      </w:r>
      <w:proofErr w:type="spellEnd"/>
      <w:r>
        <w:t xml:space="preserve"> zajjal terhelt bemenettel is teszteltük, hogy információt kapjunk a hálók zajszűrő képességéről.</w:t>
      </w:r>
    </w:p>
    <w:p w:rsidR="0075504A" w:rsidRDefault="0075504A" w:rsidP="0075504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6CC7F6A" wp14:editId="333ED50A">
            <wp:extent cx="5400040" cy="27927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Default="0075504A" w:rsidP="0075504A">
      <w:pPr>
        <w:pStyle w:val="Kpalrs"/>
      </w:pPr>
      <w:proofErr w:type="spellStart"/>
      <w:r>
        <w:t>Levenshtein</w:t>
      </w:r>
      <w:proofErr w:type="spellEnd"/>
      <w:r>
        <w:t xml:space="preserve"> zajjal terhelt </w:t>
      </w:r>
      <w:r w:rsidR="00E87ECD">
        <w:t xml:space="preserve">legjobb </w:t>
      </w:r>
      <w:proofErr w:type="spellStart"/>
      <w:r>
        <w:t>Autoencoder</w:t>
      </w:r>
      <w:proofErr w:type="spellEnd"/>
      <w:r>
        <w:t xml:space="preserve"> és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 w:rsidR="00E87ECD">
        <w:t xml:space="preserve"> modellek</w:t>
      </w:r>
    </w:p>
    <w:p w:rsidR="0075504A" w:rsidRDefault="00AD6F0B" w:rsidP="00AD6F0B">
      <w:pPr>
        <w:pStyle w:val="Kp"/>
      </w:pPr>
      <w:r>
        <w:rPr>
          <w:noProof/>
          <w:lang w:eastAsia="hu-HU"/>
        </w:rPr>
        <w:drawing>
          <wp:inline distT="0" distB="0" distL="0" distR="0" wp14:anchorId="4DB5F82E" wp14:editId="1FA8ACA7">
            <wp:extent cx="5400040" cy="22390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0B" w:rsidRPr="00AD6F0B" w:rsidRDefault="00AD6F0B" w:rsidP="00AD6F0B">
      <w:pPr>
        <w:pStyle w:val="Kpalrs"/>
      </w:pPr>
      <w:r>
        <w:t>A ka</w:t>
      </w:r>
      <w:r w:rsidR="00902624">
        <w:t>rakterszintű pontosság</w:t>
      </w:r>
      <w:r>
        <w:t xml:space="preserve"> az </w:t>
      </w:r>
      <w:proofErr w:type="spellStart"/>
      <w:r>
        <w:t>enkóder</w:t>
      </w:r>
      <w:proofErr w:type="spellEnd"/>
      <w:r>
        <w:t xml:space="preserve"> neuronok függvényében</w:t>
      </w:r>
    </w:p>
    <w:p w:rsidR="0082557D" w:rsidRDefault="009350F4" w:rsidP="009350F4">
      <w:pPr>
        <w:pStyle w:val="Cmsor2"/>
      </w:pPr>
      <w:bookmarkStart w:id="19" w:name="_Toc482658063"/>
      <w:r>
        <w:t>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bookmarkEnd w:id="19"/>
      <w:proofErr w:type="spellEnd"/>
    </w:p>
    <w:p w:rsidR="00CB3819" w:rsidRDefault="00385831" w:rsidP="00385831">
      <w:pPr>
        <w:pStyle w:val="Cmsor3"/>
      </w:pPr>
      <w:bookmarkStart w:id="20" w:name="_Toc482658064"/>
      <w:r>
        <w:t>Pozíció alapján szegmentálva</w:t>
      </w:r>
      <w:bookmarkEnd w:id="20"/>
    </w:p>
    <w:p w:rsidR="00385831" w:rsidRDefault="00CB44C3" w:rsidP="00385831">
      <w:r>
        <w:t>A legnagyobb elért pontosság 84,7% volt.</w:t>
      </w:r>
    </w:p>
    <w:p w:rsidR="00CB44C3" w:rsidRDefault="00CB44C3" w:rsidP="00CB44C3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28B5BD5" wp14:editId="02A3DF92">
            <wp:extent cx="1927860" cy="241476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2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3" w:rsidRPr="00CB44C3" w:rsidRDefault="00CB44C3" w:rsidP="00CB44C3">
      <w:pPr>
        <w:pStyle w:val="Kpalrs"/>
      </w:pPr>
      <w:r>
        <w:t xml:space="preserve">Az eredmények magyarhoz hasonlító szavak, de nem az eredetivel </w:t>
      </w:r>
      <w:proofErr w:type="spellStart"/>
      <w:r>
        <w:t>egyezőek</w:t>
      </w:r>
      <w:proofErr w:type="spellEnd"/>
    </w:p>
    <w:p w:rsidR="00385831" w:rsidRDefault="00385831" w:rsidP="00385831">
      <w:pPr>
        <w:pStyle w:val="Cmsor3"/>
      </w:pPr>
      <w:bookmarkStart w:id="21" w:name="_Toc482658065"/>
      <w:r>
        <w:t>Magánhangzó-mássalhangzó alapján szegmentálva</w:t>
      </w:r>
      <w:bookmarkEnd w:id="21"/>
    </w:p>
    <w:p w:rsidR="00385831" w:rsidRPr="00385831" w:rsidRDefault="005C0A4C" w:rsidP="00385831">
      <w:r>
        <w:t>Itt a legnagyobb pontosság 84.3% volt, de a rekonstruált szavak lényegében egyáltalán nem is hasonlítanak a bemeneti szavakra, ezért ezek a kísérletek nem hozták a kívánt eredményeket.</w:t>
      </w:r>
    </w:p>
    <w:p w:rsidR="009350F4" w:rsidRDefault="009350F4" w:rsidP="009350F4">
      <w:pPr>
        <w:pStyle w:val="Cmsor2"/>
      </w:pPr>
      <w:bookmarkStart w:id="22" w:name="_Toc482658066"/>
      <w:proofErr w:type="spellStart"/>
      <w:r>
        <w:t>Segmentation</w:t>
      </w:r>
      <w:bookmarkEnd w:id="22"/>
      <w:proofErr w:type="spellEnd"/>
    </w:p>
    <w:p w:rsidR="0069418C" w:rsidRDefault="0075504A" w:rsidP="0075504A">
      <w:pPr>
        <w:rPr>
          <w:noProof/>
          <w:lang w:eastAsia="hu-HU"/>
        </w:rPr>
      </w:pPr>
      <w:r>
        <w:rPr>
          <w:noProof/>
          <w:lang w:eastAsia="hu-HU"/>
        </w:rPr>
        <w:t>Az alábbi táblázatban láthatóak a szegmentálásos kísérlet eredményei, melyek a rejtett réteg dimenziójának függvényében ábrázolva is lettek.</w:t>
      </w:r>
    </w:p>
    <w:p w:rsidR="00727E5C" w:rsidRPr="00CB3819" w:rsidRDefault="00727E5C" w:rsidP="00727E5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EE53793" wp14:editId="1A91F81E">
            <wp:extent cx="1851492" cy="29540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90" r="-1"/>
                    <a:stretch/>
                  </pic:blipFill>
                  <pic:spPr bwMode="auto">
                    <a:xfrm>
                      <a:off x="0" y="0"/>
                      <a:ext cx="1871416" cy="29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"/>
      </w:pPr>
      <w:r>
        <w:rPr>
          <w:noProof/>
          <w:lang w:eastAsia="hu-HU"/>
        </w:rPr>
        <w:drawing>
          <wp:inline distT="0" distB="0" distL="0" distR="0" wp14:anchorId="6CE85815" wp14:editId="28881EE2">
            <wp:extent cx="5400040" cy="24371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alrs"/>
      </w:pPr>
      <w:r>
        <w:t xml:space="preserve">A szegmentáló architektúra teljesítménye az </w:t>
      </w:r>
      <w:proofErr w:type="spellStart"/>
      <w:r>
        <w:t>enkóder</w:t>
      </w:r>
      <w:proofErr w:type="spellEnd"/>
      <w:r>
        <w:t xml:space="preserve"> neuronok függvényében</w:t>
      </w:r>
    </w:p>
    <w:p w:rsidR="009350F4" w:rsidRPr="009350F4" w:rsidRDefault="000C7065" w:rsidP="009350F4">
      <w:r>
        <w:t xml:space="preserve">Érdekes módon nincs különösebb korreláció az </w:t>
      </w:r>
      <w:proofErr w:type="spellStart"/>
      <w:r>
        <w:t>enkóder</w:t>
      </w:r>
      <w:proofErr w:type="spellEnd"/>
      <w:r>
        <w:t xml:space="preserve"> réteg és az eredmény pontossága között.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bookmarkStart w:id="23" w:name="_Toc482658067"/>
      <w:r>
        <w:lastRenderedPageBreak/>
        <w:t>Konklúzió</w:t>
      </w:r>
      <w:bookmarkEnd w:id="23"/>
    </w:p>
    <w:p w:rsidR="002A0A94" w:rsidRDefault="00C430B3" w:rsidP="002A0A94">
      <w:r>
        <w:t>Tömörítésre aligha használható az architektú</w:t>
      </w:r>
      <w:r w:rsidR="004A6306">
        <w:t xml:space="preserve">ra, mivel az eleve viszonylag tömör karakterekbe kódolt információból első lépésben az 20V hosszú vektort készítünk, mely nagyon megnöveli a méretét, </w:t>
      </w:r>
      <w:r w:rsidR="00071026">
        <w:t xml:space="preserve">és ezt nehéz tömöríteni az eredeti reprezentációnál jobban, mivel nagyon ritka lesz az adattömb amivel dolgunk van. </w:t>
      </w:r>
    </w:p>
    <w:p w:rsidR="00071026" w:rsidRDefault="00071026" w:rsidP="002A0A94">
      <w:r>
        <w:t>A Split-</w:t>
      </w:r>
      <w:proofErr w:type="spellStart"/>
      <w:r>
        <w:t>Brain</w:t>
      </w:r>
      <w:proofErr w:type="spellEnd"/>
      <w:r>
        <w:t xml:space="preserve"> architektúra érdekes eredményekkel szolgált, magyar jellegű szavakat produkált, azonban az input szót nem tudta visszaállítani.</w:t>
      </w:r>
    </w:p>
    <w:p w:rsidR="00071026" w:rsidRPr="002A0A94" w:rsidRDefault="00071026" w:rsidP="002A0A94">
      <w:r>
        <w:t xml:space="preserve">A </w:t>
      </w:r>
      <w:proofErr w:type="spellStart"/>
      <w:r>
        <w:t>szegmentálásos</w:t>
      </w:r>
      <w:proofErr w:type="spellEnd"/>
      <w:r>
        <w:t xml:space="preserve"> kísérletek eredménye a legmeglepőpp, mivel ettől nem vártunk nagy pontosságot, mégis kifejezetten jól működött erre a feladatra az ilyen jellegű </w:t>
      </w:r>
      <w:proofErr w:type="spellStart"/>
      <w:r>
        <w:t>feed-forward</w:t>
      </w:r>
      <w:proofErr w:type="spellEnd"/>
      <w:r>
        <w:t xml:space="preserve"> modell</w:t>
      </w:r>
    </w:p>
    <w:p w:rsidR="0063585C" w:rsidRDefault="0063585C" w:rsidP="00816BCB">
      <w:pPr>
        <w:pStyle w:val="Fejezetcimszmozsnlkl"/>
      </w:pPr>
      <w:bookmarkStart w:id="24" w:name="_Toc482658068"/>
      <w:r w:rsidRPr="00B50CAA">
        <w:lastRenderedPageBreak/>
        <w:t>Irodalomjegyzék</w:t>
      </w:r>
      <w:bookmarkEnd w:id="24"/>
    </w:p>
    <w:p w:rsidR="008C7B89" w:rsidRDefault="008C7B89" w:rsidP="008C7B89">
      <w:pPr>
        <w:pStyle w:val="Irodalomjegyzksor"/>
      </w:pPr>
      <w:bookmarkStart w:id="25" w:name="_Ref482101455"/>
      <w:r w:rsidRPr="008C7B89">
        <w:t>Y.Bengio,A.Courville,andP.Vincent,“Representationlearning: Areview and new perspectives,” IEEE Trans. PAMI, vol. 35, no. 8, pp. 1798–1828, 2013.</w:t>
      </w:r>
      <w:bookmarkEnd w:id="25"/>
    </w:p>
    <w:p w:rsidR="008C7B89" w:rsidRDefault="008C7B89" w:rsidP="008C7B89">
      <w:pPr>
        <w:pStyle w:val="Irodalomjegyzksor"/>
      </w:pPr>
      <w:bookmarkStart w:id="26" w:name="_Ref482103563"/>
      <w:r w:rsidRPr="008C7B89">
        <w:t>G. E. Hinton and R. R. Salakhutdinov, “Reducing the dimensionality of data with neural networks,” science, vol. 313, no. 5786, pp. 504–507, 2006.</w:t>
      </w:r>
      <w:bookmarkEnd w:id="26"/>
    </w:p>
    <w:p w:rsidR="008C7B89" w:rsidRDefault="008C7B89" w:rsidP="008C7B89">
      <w:pPr>
        <w:pStyle w:val="Irodalomjegyzksor"/>
      </w:pPr>
      <w:bookmarkStart w:id="27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27"/>
    </w:p>
    <w:p w:rsidR="008C7B89" w:rsidRDefault="008C7B89" w:rsidP="008C7B89">
      <w:pPr>
        <w:pStyle w:val="Irodalomjegyzksor"/>
      </w:pPr>
      <w:bookmarkStart w:id="28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28"/>
    </w:p>
    <w:p w:rsidR="008C7B89" w:rsidRDefault="008C7B89" w:rsidP="008C7B89">
      <w:pPr>
        <w:pStyle w:val="Irodalomjegyzksor"/>
      </w:pPr>
      <w:bookmarkStart w:id="29" w:name="_Ref482104135"/>
      <w:r w:rsidRPr="008C7B89">
        <w:t>J. Li, M.-T. Luong, and D. Jurafsky, “A hierarchical neural autoencoder for paragraphs and documents,” arXiv preprint arXiv:1506.01057, 2015.</w:t>
      </w:r>
      <w:bookmarkEnd w:id="29"/>
    </w:p>
    <w:p w:rsidR="008C7B89" w:rsidRDefault="008C7B89" w:rsidP="008C7B89">
      <w:pPr>
        <w:pStyle w:val="Irodalomjegyzksor"/>
      </w:pPr>
      <w:bookmarkStart w:id="30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30"/>
    </w:p>
    <w:p w:rsidR="008C7B89" w:rsidRDefault="008C7B89" w:rsidP="008C7B89">
      <w:pPr>
        <w:pStyle w:val="Irodalomjegyzksor"/>
      </w:pPr>
      <w:bookmarkStart w:id="31" w:name="_Ref482104679"/>
      <w:r w:rsidRPr="008C7B89">
        <w:t>C. Zhang, S. Bengio, M. Hardt, B. Recht, and O. Vinyals, “Understanding deep learning requires rethinking generalization.” 2017.</w:t>
      </w:r>
      <w:bookmarkEnd w:id="31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bookmarkStart w:id="32" w:name="_Ref482541082"/>
      <w:r w:rsidRPr="008C7B89">
        <w:t>Cs. Oravecz, T. Váradi, and B. Sass, “The Hungarian Gigaword Corpus,” in Proceedings of LREC 2014, 2014.</w:t>
      </w:r>
      <w:bookmarkEnd w:id="32"/>
    </w:p>
    <w:p w:rsidR="00DE2DA1" w:rsidRPr="00EE1A1F" w:rsidRDefault="008C7B89" w:rsidP="00DE2DA1">
      <w:pPr>
        <w:pStyle w:val="Irodalomjegyzksor"/>
      </w:pPr>
      <w:bookmarkStart w:id="33" w:name="_Ref482541377"/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  <w:bookmarkEnd w:id="33"/>
    </w:p>
    <w:p w:rsidR="00B50CAA" w:rsidRDefault="00B50CAA" w:rsidP="00B50CAA"/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14E1" w:rsidRDefault="006E14E1">
      <w:r>
        <w:separator/>
      </w:r>
    </w:p>
  </w:endnote>
  <w:endnote w:type="continuationSeparator" w:id="0">
    <w:p w:rsidR="006E14E1" w:rsidRDefault="006E1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D46DAC">
      <w:rPr>
        <w:rStyle w:val="Oldalszm"/>
        <w:noProof/>
      </w:rPr>
      <w:t>6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14E1" w:rsidRDefault="006E14E1">
      <w:r>
        <w:separator/>
      </w:r>
    </w:p>
  </w:footnote>
  <w:footnote w:type="continuationSeparator" w:id="0">
    <w:p w:rsidR="006E14E1" w:rsidRDefault="006E1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F53860"/>
    <w:multiLevelType w:val="hybridMultilevel"/>
    <w:tmpl w:val="F976A8F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C15667"/>
    <w:multiLevelType w:val="hybridMultilevel"/>
    <w:tmpl w:val="C8D08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7585A"/>
    <w:multiLevelType w:val="hybridMultilevel"/>
    <w:tmpl w:val="5690399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47062E"/>
    <w:multiLevelType w:val="hybridMultilevel"/>
    <w:tmpl w:val="76B46DE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566B42"/>
    <w:multiLevelType w:val="hybridMultilevel"/>
    <w:tmpl w:val="10ACEC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0B1D2B"/>
    <w:multiLevelType w:val="hybridMultilevel"/>
    <w:tmpl w:val="858480D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A6116"/>
    <w:multiLevelType w:val="hybridMultilevel"/>
    <w:tmpl w:val="B6AC6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3"/>
  </w:num>
  <w:num w:numId="4">
    <w:abstractNumId w:val="20"/>
  </w:num>
  <w:num w:numId="5">
    <w:abstractNumId w:val="21"/>
  </w:num>
  <w:num w:numId="6">
    <w:abstractNumId w:val="24"/>
  </w:num>
  <w:num w:numId="7">
    <w:abstractNumId w:val="17"/>
  </w:num>
  <w:num w:numId="8">
    <w:abstractNumId w:val="12"/>
  </w:num>
  <w:num w:numId="9">
    <w:abstractNumId w:val="18"/>
  </w:num>
  <w:num w:numId="10">
    <w:abstractNumId w:val="28"/>
  </w:num>
  <w:num w:numId="11">
    <w:abstractNumId w:val="19"/>
  </w:num>
  <w:num w:numId="12">
    <w:abstractNumId w:val="26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5"/>
  </w:num>
  <w:num w:numId="25">
    <w:abstractNumId w:val="14"/>
  </w:num>
  <w:num w:numId="26">
    <w:abstractNumId w:val="22"/>
  </w:num>
  <w:num w:numId="27">
    <w:abstractNumId w:val="11"/>
  </w:num>
  <w:num w:numId="28">
    <w:abstractNumId w:val="23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2D04"/>
    <w:rsid w:val="00013F7B"/>
    <w:rsid w:val="00051D23"/>
    <w:rsid w:val="00054BE6"/>
    <w:rsid w:val="00062CCC"/>
    <w:rsid w:val="00065F08"/>
    <w:rsid w:val="00071026"/>
    <w:rsid w:val="000714C5"/>
    <w:rsid w:val="000930E1"/>
    <w:rsid w:val="000A7483"/>
    <w:rsid w:val="000B1625"/>
    <w:rsid w:val="000B53E0"/>
    <w:rsid w:val="000C54CE"/>
    <w:rsid w:val="000C7065"/>
    <w:rsid w:val="000D451D"/>
    <w:rsid w:val="000E52DD"/>
    <w:rsid w:val="00107242"/>
    <w:rsid w:val="00143463"/>
    <w:rsid w:val="00152D20"/>
    <w:rsid w:val="00165F46"/>
    <w:rsid w:val="00171054"/>
    <w:rsid w:val="00175073"/>
    <w:rsid w:val="00184380"/>
    <w:rsid w:val="001961CD"/>
    <w:rsid w:val="001A105C"/>
    <w:rsid w:val="001A57BC"/>
    <w:rsid w:val="001C1262"/>
    <w:rsid w:val="001C2DC4"/>
    <w:rsid w:val="001D5B86"/>
    <w:rsid w:val="001E3D41"/>
    <w:rsid w:val="001E47B3"/>
    <w:rsid w:val="001F2F97"/>
    <w:rsid w:val="002102C3"/>
    <w:rsid w:val="00221A3A"/>
    <w:rsid w:val="00224230"/>
    <w:rsid w:val="00225F65"/>
    <w:rsid w:val="00227347"/>
    <w:rsid w:val="00230CAD"/>
    <w:rsid w:val="00242C2E"/>
    <w:rsid w:val="002540B9"/>
    <w:rsid w:val="00256622"/>
    <w:rsid w:val="00256921"/>
    <w:rsid w:val="002578AC"/>
    <w:rsid w:val="00267677"/>
    <w:rsid w:val="00276DE3"/>
    <w:rsid w:val="002841F9"/>
    <w:rsid w:val="002A0A94"/>
    <w:rsid w:val="002D0621"/>
    <w:rsid w:val="002D440F"/>
    <w:rsid w:val="002D7DA9"/>
    <w:rsid w:val="002E059A"/>
    <w:rsid w:val="002E177B"/>
    <w:rsid w:val="002E1D2A"/>
    <w:rsid w:val="002F1140"/>
    <w:rsid w:val="002F137E"/>
    <w:rsid w:val="00302BB3"/>
    <w:rsid w:val="00313013"/>
    <w:rsid w:val="00316B9C"/>
    <w:rsid w:val="003219A9"/>
    <w:rsid w:val="003332D3"/>
    <w:rsid w:val="00340239"/>
    <w:rsid w:val="003438FD"/>
    <w:rsid w:val="00350AEC"/>
    <w:rsid w:val="0037381F"/>
    <w:rsid w:val="00385831"/>
    <w:rsid w:val="003A3DB8"/>
    <w:rsid w:val="003A4CDB"/>
    <w:rsid w:val="003C1E57"/>
    <w:rsid w:val="003C44EE"/>
    <w:rsid w:val="003E70B1"/>
    <w:rsid w:val="003F5425"/>
    <w:rsid w:val="00410924"/>
    <w:rsid w:val="00410FB2"/>
    <w:rsid w:val="00415257"/>
    <w:rsid w:val="004268BE"/>
    <w:rsid w:val="004277B1"/>
    <w:rsid w:val="00433D5E"/>
    <w:rsid w:val="00450877"/>
    <w:rsid w:val="00453FDE"/>
    <w:rsid w:val="0045468E"/>
    <w:rsid w:val="0046788B"/>
    <w:rsid w:val="0047575F"/>
    <w:rsid w:val="004801E4"/>
    <w:rsid w:val="0048343A"/>
    <w:rsid w:val="0048395A"/>
    <w:rsid w:val="004851C7"/>
    <w:rsid w:val="004904A1"/>
    <w:rsid w:val="004A6306"/>
    <w:rsid w:val="004A70FE"/>
    <w:rsid w:val="004B0F23"/>
    <w:rsid w:val="004B68D0"/>
    <w:rsid w:val="004F4A88"/>
    <w:rsid w:val="004F6393"/>
    <w:rsid w:val="00502A30"/>
    <w:rsid w:val="005058C5"/>
    <w:rsid w:val="0051411A"/>
    <w:rsid w:val="00531A61"/>
    <w:rsid w:val="005524FC"/>
    <w:rsid w:val="00554CD0"/>
    <w:rsid w:val="00564DF1"/>
    <w:rsid w:val="00576495"/>
    <w:rsid w:val="005B0FAD"/>
    <w:rsid w:val="005C0A4C"/>
    <w:rsid w:val="005C3C6F"/>
    <w:rsid w:val="005C5381"/>
    <w:rsid w:val="005D3443"/>
    <w:rsid w:val="005E01E0"/>
    <w:rsid w:val="005E6F78"/>
    <w:rsid w:val="005F68F5"/>
    <w:rsid w:val="006202DC"/>
    <w:rsid w:val="0062185B"/>
    <w:rsid w:val="0063585C"/>
    <w:rsid w:val="00641018"/>
    <w:rsid w:val="0064636C"/>
    <w:rsid w:val="0064656D"/>
    <w:rsid w:val="00650C7C"/>
    <w:rsid w:val="00665298"/>
    <w:rsid w:val="00666865"/>
    <w:rsid w:val="00675281"/>
    <w:rsid w:val="00681E99"/>
    <w:rsid w:val="00687AFE"/>
    <w:rsid w:val="00692605"/>
    <w:rsid w:val="0069418C"/>
    <w:rsid w:val="006A1B7F"/>
    <w:rsid w:val="006A24C2"/>
    <w:rsid w:val="006A45BF"/>
    <w:rsid w:val="006C0180"/>
    <w:rsid w:val="006C4068"/>
    <w:rsid w:val="006C47A1"/>
    <w:rsid w:val="006C7D80"/>
    <w:rsid w:val="006D2636"/>
    <w:rsid w:val="006D338C"/>
    <w:rsid w:val="006E14E1"/>
    <w:rsid w:val="006F512E"/>
    <w:rsid w:val="00700E3A"/>
    <w:rsid w:val="0070313B"/>
    <w:rsid w:val="00705CE7"/>
    <w:rsid w:val="00727E5C"/>
    <w:rsid w:val="00730B3C"/>
    <w:rsid w:val="00745E67"/>
    <w:rsid w:val="00753B06"/>
    <w:rsid w:val="0075504A"/>
    <w:rsid w:val="00770E41"/>
    <w:rsid w:val="00790F9C"/>
    <w:rsid w:val="007932CC"/>
    <w:rsid w:val="007B0155"/>
    <w:rsid w:val="007C0F0F"/>
    <w:rsid w:val="007C6020"/>
    <w:rsid w:val="007E3DB0"/>
    <w:rsid w:val="007E3E2E"/>
    <w:rsid w:val="007E6356"/>
    <w:rsid w:val="007F0FAC"/>
    <w:rsid w:val="007F1C11"/>
    <w:rsid w:val="007F3DA8"/>
    <w:rsid w:val="00800A34"/>
    <w:rsid w:val="00816BCB"/>
    <w:rsid w:val="0082557D"/>
    <w:rsid w:val="008325A1"/>
    <w:rsid w:val="00854BDC"/>
    <w:rsid w:val="0086666B"/>
    <w:rsid w:val="0088251B"/>
    <w:rsid w:val="00886D77"/>
    <w:rsid w:val="008A3A34"/>
    <w:rsid w:val="008A4EA7"/>
    <w:rsid w:val="008B2E14"/>
    <w:rsid w:val="008B5DEC"/>
    <w:rsid w:val="008C6680"/>
    <w:rsid w:val="008C7B89"/>
    <w:rsid w:val="008E7228"/>
    <w:rsid w:val="008F1CA2"/>
    <w:rsid w:val="008F7CFB"/>
    <w:rsid w:val="00902624"/>
    <w:rsid w:val="00904345"/>
    <w:rsid w:val="0090541F"/>
    <w:rsid w:val="00922ECA"/>
    <w:rsid w:val="009350F4"/>
    <w:rsid w:val="00940CB1"/>
    <w:rsid w:val="009457C7"/>
    <w:rsid w:val="0098532E"/>
    <w:rsid w:val="009B1AB8"/>
    <w:rsid w:val="009B1B7E"/>
    <w:rsid w:val="009C1C93"/>
    <w:rsid w:val="009C22FD"/>
    <w:rsid w:val="009C5997"/>
    <w:rsid w:val="009D66FD"/>
    <w:rsid w:val="00A16591"/>
    <w:rsid w:val="00A211EC"/>
    <w:rsid w:val="00A25B08"/>
    <w:rsid w:val="00A34DC4"/>
    <w:rsid w:val="00A362B3"/>
    <w:rsid w:val="00A400F1"/>
    <w:rsid w:val="00A51DB2"/>
    <w:rsid w:val="00A51E2A"/>
    <w:rsid w:val="00A602C6"/>
    <w:rsid w:val="00A67450"/>
    <w:rsid w:val="00A778DF"/>
    <w:rsid w:val="00A800B4"/>
    <w:rsid w:val="00A957A6"/>
    <w:rsid w:val="00AB511F"/>
    <w:rsid w:val="00AD6F0B"/>
    <w:rsid w:val="00AE05C4"/>
    <w:rsid w:val="00AE6FD6"/>
    <w:rsid w:val="00AF0076"/>
    <w:rsid w:val="00B03D4D"/>
    <w:rsid w:val="00B10248"/>
    <w:rsid w:val="00B13FD0"/>
    <w:rsid w:val="00B25D6B"/>
    <w:rsid w:val="00B3480E"/>
    <w:rsid w:val="00B4104A"/>
    <w:rsid w:val="00B45D8D"/>
    <w:rsid w:val="00B50CAA"/>
    <w:rsid w:val="00B6245C"/>
    <w:rsid w:val="00B715C4"/>
    <w:rsid w:val="00B74630"/>
    <w:rsid w:val="00B843A8"/>
    <w:rsid w:val="00B867A0"/>
    <w:rsid w:val="00B96880"/>
    <w:rsid w:val="00BA311A"/>
    <w:rsid w:val="00BA3331"/>
    <w:rsid w:val="00BA3CDE"/>
    <w:rsid w:val="00BA6A04"/>
    <w:rsid w:val="00BB2DB8"/>
    <w:rsid w:val="00BB5443"/>
    <w:rsid w:val="00BC2890"/>
    <w:rsid w:val="00BC66A3"/>
    <w:rsid w:val="00BC6742"/>
    <w:rsid w:val="00BD28DA"/>
    <w:rsid w:val="00C00B3C"/>
    <w:rsid w:val="00C2686E"/>
    <w:rsid w:val="00C31260"/>
    <w:rsid w:val="00C430B3"/>
    <w:rsid w:val="00C53F92"/>
    <w:rsid w:val="00C60737"/>
    <w:rsid w:val="00C64DEE"/>
    <w:rsid w:val="00C73DEE"/>
    <w:rsid w:val="00C82380"/>
    <w:rsid w:val="00C92BDF"/>
    <w:rsid w:val="00C94815"/>
    <w:rsid w:val="00C94BB2"/>
    <w:rsid w:val="00C966B0"/>
    <w:rsid w:val="00C975BE"/>
    <w:rsid w:val="00C976D1"/>
    <w:rsid w:val="00CA372C"/>
    <w:rsid w:val="00CA3EEE"/>
    <w:rsid w:val="00CB3819"/>
    <w:rsid w:val="00CB44C3"/>
    <w:rsid w:val="00CB474B"/>
    <w:rsid w:val="00CB5CE0"/>
    <w:rsid w:val="00CC48DB"/>
    <w:rsid w:val="00CC59C5"/>
    <w:rsid w:val="00CD7547"/>
    <w:rsid w:val="00CF4617"/>
    <w:rsid w:val="00D07335"/>
    <w:rsid w:val="00D1632F"/>
    <w:rsid w:val="00D209F1"/>
    <w:rsid w:val="00D23BFC"/>
    <w:rsid w:val="00D307A8"/>
    <w:rsid w:val="00D33D51"/>
    <w:rsid w:val="00D429F2"/>
    <w:rsid w:val="00D46DAC"/>
    <w:rsid w:val="00D53698"/>
    <w:rsid w:val="00D53F5A"/>
    <w:rsid w:val="00D65250"/>
    <w:rsid w:val="00D81927"/>
    <w:rsid w:val="00D924A7"/>
    <w:rsid w:val="00D95E2C"/>
    <w:rsid w:val="00DC691F"/>
    <w:rsid w:val="00DD426F"/>
    <w:rsid w:val="00DD6A58"/>
    <w:rsid w:val="00DE2DA1"/>
    <w:rsid w:val="00E07632"/>
    <w:rsid w:val="00E07EE4"/>
    <w:rsid w:val="00E22FEA"/>
    <w:rsid w:val="00E333E7"/>
    <w:rsid w:val="00E42F0D"/>
    <w:rsid w:val="00E6340D"/>
    <w:rsid w:val="00E73E9D"/>
    <w:rsid w:val="00E8385C"/>
    <w:rsid w:val="00E86895"/>
    <w:rsid w:val="00E86A0C"/>
    <w:rsid w:val="00E87ECD"/>
    <w:rsid w:val="00EA4D48"/>
    <w:rsid w:val="00EA6DF5"/>
    <w:rsid w:val="00EB7280"/>
    <w:rsid w:val="00ED0D54"/>
    <w:rsid w:val="00EE1741"/>
    <w:rsid w:val="00EE1A1F"/>
    <w:rsid w:val="00EE2264"/>
    <w:rsid w:val="00EE56F5"/>
    <w:rsid w:val="00EE6725"/>
    <w:rsid w:val="00EF3377"/>
    <w:rsid w:val="00EF7D27"/>
    <w:rsid w:val="00F00CB7"/>
    <w:rsid w:val="00F050F9"/>
    <w:rsid w:val="00F41026"/>
    <w:rsid w:val="00F51435"/>
    <w:rsid w:val="00F55984"/>
    <w:rsid w:val="00F55EC3"/>
    <w:rsid w:val="00F67638"/>
    <w:rsid w:val="00F84635"/>
    <w:rsid w:val="00F92782"/>
    <w:rsid w:val="00F94049"/>
    <w:rsid w:val="00F96EF1"/>
    <w:rsid w:val="00FA0F84"/>
    <w:rsid w:val="00FA2BFC"/>
    <w:rsid w:val="00FB06A8"/>
    <w:rsid w:val="00FB4D35"/>
    <w:rsid w:val="00FB5CBE"/>
    <w:rsid w:val="00FD7F6A"/>
    <w:rsid w:val="00FE1376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3D1291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table" w:styleId="Rcsostblzat">
    <w:name w:val="Table Grid"/>
    <w:basedOn w:val="Normltblzat"/>
    <w:rsid w:val="00A3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722E2-3203-41AA-AEA5-AB42D4E6A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1240</TotalTime>
  <Pages>22</Pages>
  <Words>3027</Words>
  <Characters>20892</Characters>
  <Application>Microsoft Office Word</Application>
  <DocSecurity>0</DocSecurity>
  <Lines>174</Lines>
  <Paragraphs>47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23872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188</cp:revision>
  <cp:lastPrinted>2017-05-14T21:46:00Z</cp:lastPrinted>
  <dcterms:created xsi:type="dcterms:W3CDTF">2017-05-09T11:12:00Z</dcterms:created>
  <dcterms:modified xsi:type="dcterms:W3CDTF">2017-05-15T22:32:00Z</dcterms:modified>
</cp:coreProperties>
</file>