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6BCB" w:rsidRPr="00B715C4" w:rsidRDefault="00816BCB" w:rsidP="00816BCB">
      <w:pPr>
        <w:pStyle w:val="Nyilatkozatcm"/>
      </w:pPr>
      <w:r w:rsidRPr="00B715C4">
        <w:t>FELADATKIÍRÁS</w:t>
      </w:r>
    </w:p>
    <w:p w:rsidR="00B715C4" w:rsidRPr="00B715C4" w:rsidRDefault="00B715C4" w:rsidP="00705CE7">
      <w:pPr>
        <w:pStyle w:val="Cmlaplog"/>
        <w:jc w:val="both"/>
      </w:pPr>
      <w:r w:rsidRPr="00B715C4">
        <w:t>Az autoencoder a deep learning egyik népszerű architektúrája nem felügyelt tanulásra, amit egyfajta tömörítési eljárásként is lehet értelmezni. A hallgató feladata magyar nyelvű szavak rekonstrukciója autoencoder, illetve variational autoencoder segítségével.</w:t>
      </w:r>
    </w:p>
    <w:p w:rsidR="0063585C" w:rsidRPr="004851C7" w:rsidRDefault="00816BCB" w:rsidP="00D429F2">
      <w:pPr>
        <w:pStyle w:val="Cmlaplog"/>
      </w:pPr>
      <w:r>
        <w:br w:type="page"/>
      </w:r>
      <w:r w:rsidR="00450877" w:rsidRPr="004851C7">
        <w:rPr>
          <w:noProof/>
          <w:lang w:eastAsia="hu-HU"/>
        </w:rPr>
        <w:lastRenderedPageBreak/>
        <w:drawing>
          <wp:inline distT="0" distB="0" distL="0" distR="0">
            <wp:extent cx="1935480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:rsidR="004851C7" w:rsidRDefault="006E14E1" w:rsidP="00D429F2">
      <w:pPr>
        <w:pStyle w:val="Cmlapkarstanszk"/>
      </w:pPr>
      <w:fldSimple w:instr=" DOCPROPERTY  Company  \* MERGEFORMAT ">
        <w:r w:rsidR="006A1B7F">
          <w:t>Automatizálási és Alkalmazott Informatikai Tanszék</w:t>
        </w:r>
      </w:fldSimple>
    </w:p>
    <w:p w:rsidR="004851C7" w:rsidRDefault="004851C7"/>
    <w:p w:rsidR="004851C7" w:rsidRDefault="004851C7"/>
    <w:p w:rsidR="004851C7" w:rsidRDefault="004851C7"/>
    <w:p w:rsidR="004851C7" w:rsidRDefault="004851C7"/>
    <w:p w:rsidR="004851C7" w:rsidRDefault="004851C7"/>
    <w:p w:rsidR="004851C7" w:rsidRDefault="004851C7"/>
    <w:p w:rsidR="004851C7" w:rsidRPr="00B50CAA" w:rsidRDefault="004851C7"/>
    <w:p w:rsidR="0063585C" w:rsidRPr="00B50CAA" w:rsidRDefault="009D66FD" w:rsidP="00171054">
      <w:pPr>
        <w:pStyle w:val="Cmlapszerz"/>
      </w:pPr>
      <w:r>
        <w:t>Velkey Géza</w:t>
      </w:r>
    </w:p>
    <w:p w:rsidR="0063585C" w:rsidRPr="00B50CAA" w:rsidRDefault="00B867A0">
      <w:pPr>
        <w:pStyle w:val="Cm"/>
      </w:pPr>
      <w:r>
        <w:t>Autoenco</w:t>
      </w:r>
      <w:r w:rsidR="000714C5">
        <w:t>der</w:t>
      </w:r>
      <w:r w:rsidR="00A602C6">
        <w:t>E</w:t>
      </w:r>
      <w:r w:rsidR="000714C5">
        <w:t>s kísérletek</w:t>
      </w:r>
    </w:p>
    <w:p w:rsidR="0063585C" w:rsidRPr="00B50CAA" w:rsidRDefault="006E14E1" w:rsidP="009C1C93">
      <w:pPr>
        <w:pStyle w:val="Alcm"/>
      </w:pPr>
      <w:fldSimple w:instr=" SUBJECT  \* MERGEFORMAT ">
        <w:r w:rsidR="000714C5">
          <w:t xml:space="preserve">Magyar nyelvű szavak </w:t>
        </w:r>
        <w:r w:rsidR="008F1CA2">
          <w:t xml:space="preserve">tömörítése és </w:t>
        </w:r>
        <w:r w:rsidR="000714C5">
          <w:t>rekonstrukciója</w:t>
        </w:r>
      </w:fldSimple>
    </w:p>
    <w:p w:rsidR="0063585C" w:rsidRPr="00D429F2" w:rsidRDefault="00450877" w:rsidP="009C1C93">
      <w:pPr>
        <w:pStyle w:val="Alcm"/>
      </w:pPr>
      <w:r w:rsidRPr="00D429F2">
        <w:rPr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585C" w:rsidRDefault="0063585C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:rsidR="0063585C" w:rsidRDefault="00453FDE" w:rsidP="00171054">
                            <w:pPr>
                              <w:pStyle w:val="Cmlapszerz"/>
                            </w:pPr>
                            <w:r>
                              <w:t>Ács Judit</w:t>
                            </w:r>
                          </w:p>
                          <w:p w:rsidR="0063585C" w:rsidRDefault="0063585C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DC6195">
                              <w:rPr>
                                <w:noProof/>
                              </w:rPr>
                              <w:t>2017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" stroked="f">
                <v:textbox>
                  <w:txbxContent>
                    <w:p w:rsidR="0063585C" w:rsidRDefault="0063585C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:rsidR="0063585C" w:rsidRDefault="00453FDE" w:rsidP="00171054">
                      <w:pPr>
                        <w:pStyle w:val="Cmlapszerz"/>
                      </w:pPr>
                      <w:r>
                        <w:t>Ács Judit</w:t>
                      </w:r>
                    </w:p>
                    <w:p w:rsidR="0063585C" w:rsidRDefault="0063585C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DC6195">
                        <w:rPr>
                          <w:noProof/>
                        </w:rPr>
                        <w:t>2017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:rsidR="00D46DAC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2658046" w:history="1">
        <w:r w:rsidR="00D46DAC" w:rsidRPr="007219C6">
          <w:rPr>
            <w:rStyle w:val="Hiperhivatkozs"/>
            <w:noProof/>
          </w:rPr>
          <w:t>Összefoglaló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_Toc482658046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4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747A3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47" w:history="1">
        <w:r w:rsidR="00D46DAC" w:rsidRPr="007219C6">
          <w:rPr>
            <w:rStyle w:val="Hiperhivatkozs"/>
            <w:noProof/>
          </w:rPr>
          <w:t>Abstract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_Toc482658047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5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747A3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48" w:history="1">
        <w:r w:rsidR="00D46DAC" w:rsidRPr="007219C6">
          <w:rPr>
            <w:rStyle w:val="Hiperhivatkozs"/>
            <w:noProof/>
          </w:rPr>
          <w:t>1 Bevezetés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_Toc482658048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6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747A3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49" w:history="1">
        <w:r w:rsidR="00D46DAC" w:rsidRPr="007219C6">
          <w:rPr>
            <w:rStyle w:val="Hiperhivatkozs"/>
            <w:noProof/>
          </w:rPr>
          <w:t>2 Kapcsolódó Munkák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_Toc482658049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7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747A3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50" w:history="1">
        <w:r w:rsidR="00D46DAC" w:rsidRPr="007219C6">
          <w:rPr>
            <w:rStyle w:val="Hiperhivatkozs"/>
            <w:noProof/>
          </w:rPr>
          <w:t>3 Architektúra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_Toc482658050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8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747A3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1" w:history="1">
        <w:r w:rsidR="00D46DAC" w:rsidRPr="007219C6">
          <w:rPr>
            <w:rStyle w:val="Hiperhivatkozs"/>
            <w:noProof/>
          </w:rPr>
          <w:t>3.1 Fully Connected Autoencoder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_Toc482658051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9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747A3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2" w:history="1">
        <w:r w:rsidR="00D46DAC" w:rsidRPr="007219C6">
          <w:rPr>
            <w:rStyle w:val="Hiperhivatkozs"/>
            <w:noProof/>
          </w:rPr>
          <w:t>3.2 Variational Autoencoder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_Toc482658052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9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747A3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3" w:history="1">
        <w:r w:rsidR="00D46DAC" w:rsidRPr="007219C6">
          <w:rPr>
            <w:rStyle w:val="Hiperhivatkozs"/>
            <w:noProof/>
          </w:rPr>
          <w:t>3.3 Split-Brain Autoencoder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_Toc482658053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10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747A3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4" w:history="1">
        <w:r w:rsidR="00D46DAC" w:rsidRPr="007219C6">
          <w:rPr>
            <w:rStyle w:val="Hiperhivatkozs"/>
            <w:noProof/>
          </w:rPr>
          <w:t>3.4 Segmentation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_Toc482658054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11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747A3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55" w:history="1">
        <w:r w:rsidR="00D46DAC" w:rsidRPr="007219C6">
          <w:rPr>
            <w:rStyle w:val="Hiperhivatkozs"/>
            <w:noProof/>
          </w:rPr>
          <w:t>4 Adatok és Előfeldolgozás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_Toc482658055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12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747A3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6" w:history="1">
        <w:r w:rsidR="00D46DAC" w:rsidRPr="007219C6">
          <w:rPr>
            <w:rStyle w:val="Hiperhivatkozs"/>
            <w:noProof/>
          </w:rPr>
          <w:t>4.1 Feature kinyerés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_Toc482658056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14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747A3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57" w:history="1">
        <w:r w:rsidR="00D46DAC" w:rsidRPr="007219C6">
          <w:rPr>
            <w:rStyle w:val="Hiperhivatkozs"/>
            <w:noProof/>
          </w:rPr>
          <w:t>5 Kísérleti Beállítások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_Toc482658057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15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747A3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8" w:history="1">
        <w:r w:rsidR="00D46DAC" w:rsidRPr="007219C6">
          <w:rPr>
            <w:rStyle w:val="Hiperhivatkozs"/>
            <w:noProof/>
          </w:rPr>
          <w:t>5.1 Alapvető kísérleti beállítások, környezeti változók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_Toc482658058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15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747A3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59" w:history="1">
        <w:r w:rsidR="00D46DAC" w:rsidRPr="007219C6">
          <w:rPr>
            <w:rStyle w:val="Hiperhivatkozs"/>
            <w:noProof/>
          </w:rPr>
          <w:t>5.2 Evolúciós algoritmus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_Toc482658059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16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747A3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0" w:history="1">
        <w:r w:rsidR="00D46DAC" w:rsidRPr="007219C6">
          <w:rPr>
            <w:rStyle w:val="Hiperhivatkozs"/>
            <w:noProof/>
          </w:rPr>
          <w:t>5.3 Kimerítő bejárás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_Toc482658060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16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747A3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61" w:history="1">
        <w:r w:rsidR="00D46DAC" w:rsidRPr="007219C6">
          <w:rPr>
            <w:rStyle w:val="Hiperhivatkozs"/>
            <w:noProof/>
          </w:rPr>
          <w:t>6 Eredmények kiértékelése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_Toc482658061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17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747A3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2" w:history="1">
        <w:r w:rsidR="00D46DAC" w:rsidRPr="007219C6">
          <w:rPr>
            <w:rStyle w:val="Hiperhivatkozs"/>
            <w:noProof/>
          </w:rPr>
          <w:t>6.1 Autoencoder, Variational Autoencoder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_Toc482658062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17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747A3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3" w:history="1">
        <w:r w:rsidR="00D46DAC" w:rsidRPr="007219C6">
          <w:rPr>
            <w:rStyle w:val="Hiperhivatkozs"/>
            <w:noProof/>
          </w:rPr>
          <w:t>6.2 Split-Brain Autoencoder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_Toc482658063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18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747A3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4" w:history="1">
        <w:r w:rsidR="00D46DAC" w:rsidRPr="007219C6">
          <w:rPr>
            <w:rStyle w:val="Hiperhivatkozs"/>
            <w:noProof/>
          </w:rPr>
          <w:t>6.2.1 Pozíció alapján szegmentálva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_Toc482658064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18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747A3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5" w:history="1">
        <w:r w:rsidR="00D46DAC" w:rsidRPr="007219C6">
          <w:rPr>
            <w:rStyle w:val="Hiperhivatkozs"/>
            <w:noProof/>
          </w:rPr>
          <w:t>6.2.2 Magánhangzó-mássalhangzó alapján szegmentálva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_Toc482658065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19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747A3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658066" w:history="1">
        <w:r w:rsidR="00D46DAC" w:rsidRPr="007219C6">
          <w:rPr>
            <w:rStyle w:val="Hiperhivatkozs"/>
            <w:noProof/>
          </w:rPr>
          <w:t>6.3 Segmentation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_Toc482658066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19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747A3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67" w:history="1">
        <w:r w:rsidR="00D46DAC" w:rsidRPr="007219C6">
          <w:rPr>
            <w:rStyle w:val="Hiperhivatkozs"/>
            <w:noProof/>
          </w:rPr>
          <w:t>7 Konklúzió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_Toc482658067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21</w:t>
        </w:r>
        <w:r w:rsidR="00D46DAC">
          <w:rPr>
            <w:noProof/>
            <w:webHidden/>
          </w:rPr>
          <w:fldChar w:fldCharType="end"/>
        </w:r>
      </w:hyperlink>
    </w:p>
    <w:p w:rsidR="00D46DAC" w:rsidRDefault="00747A3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658068" w:history="1">
        <w:r w:rsidR="00D46DAC" w:rsidRPr="007219C6">
          <w:rPr>
            <w:rStyle w:val="Hiperhivatkozs"/>
            <w:noProof/>
          </w:rPr>
          <w:t>Irodalomjegyzék</w:t>
        </w:r>
        <w:r w:rsidR="00D46DAC">
          <w:rPr>
            <w:noProof/>
            <w:webHidden/>
          </w:rPr>
          <w:tab/>
        </w:r>
        <w:r w:rsidR="00D46DAC">
          <w:rPr>
            <w:noProof/>
            <w:webHidden/>
          </w:rPr>
          <w:fldChar w:fldCharType="begin"/>
        </w:r>
        <w:r w:rsidR="00D46DAC">
          <w:rPr>
            <w:noProof/>
            <w:webHidden/>
          </w:rPr>
          <w:instrText xml:space="preserve"> PAGEREF _Toc482658068 \h </w:instrText>
        </w:r>
        <w:r w:rsidR="00D46DAC">
          <w:rPr>
            <w:noProof/>
            <w:webHidden/>
          </w:rPr>
        </w:r>
        <w:r w:rsidR="00D46DAC">
          <w:rPr>
            <w:noProof/>
            <w:webHidden/>
          </w:rPr>
          <w:fldChar w:fldCharType="separate"/>
        </w:r>
        <w:r w:rsidR="00D46DAC">
          <w:rPr>
            <w:noProof/>
            <w:webHidden/>
          </w:rPr>
          <w:t>22</w:t>
        </w:r>
        <w:r w:rsidR="00D46DAC">
          <w:rPr>
            <w:noProof/>
            <w:webHidden/>
          </w:rPr>
          <w:fldChar w:fldCharType="end"/>
        </w:r>
      </w:hyperlink>
    </w:p>
    <w:p w:rsidR="00730B3C" w:rsidRDefault="00730B3C">
      <w:r>
        <w:rPr>
          <w:b/>
          <w:bCs/>
        </w:rPr>
        <w:fldChar w:fldCharType="end"/>
      </w:r>
    </w:p>
    <w:p w:rsidR="0063585C" w:rsidRPr="00B50CAA" w:rsidRDefault="0063585C">
      <w:pPr>
        <w:pStyle w:val="Kpalrs"/>
      </w:pPr>
    </w:p>
    <w:p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:rsidR="0063585C" w:rsidRDefault="0063585C" w:rsidP="00816BCB">
      <w:pPr>
        <w:pStyle w:val="Fejezetcimszmozsnlkl"/>
      </w:pPr>
      <w:bookmarkStart w:id="0" w:name="_Toc482658046"/>
      <w:r w:rsidRPr="00B50CAA">
        <w:lastRenderedPageBreak/>
        <w:t>Összefoglaló</w:t>
      </w:r>
      <w:bookmarkEnd w:id="0"/>
    </w:p>
    <w:p w:rsidR="00BB2DB8" w:rsidRPr="00BB2DB8" w:rsidRDefault="00F41026" w:rsidP="00BB2DB8">
      <w:r>
        <w:t>Az autoencoderek alkalmazása mára elterjedt módszer a machine learning algoritmusok körében. Feladatuk a bemenetük visszaállítása a legkisebb hibával, miközben a neurális hálójuk rejtett rétegei kisebb rétegszámúak is lehetnek mint a bemenet. Az autoencoderekhez nem kell címkézett adat, mivel ez egy felügyeletlen tanuló algoritmus, tehát csak bemenetet igényel. A mi kísérleteink előrecsatolt neurális hálókkal foglalkoznak, melyek rejtett rétegei jóval kisebbek mint a bemenet, így a háló rákényszerül, hogy felismerje a logikus kapcsolatokat az inputjában. A modellek bemeneteként minden kísérletben magyar szavakat használtunk. A modellek között sok különböző méretű háló található, valamint kísérleteztün</w:t>
      </w:r>
      <w:r w:rsidR="008B2E14">
        <w:t>k egy rétegű variational autoencoderrel is. Az eredmények alapján végeztünk kísérleteket az úgynevezett Split-Brain új autoenkóder architektúrával is, melyet még csak képeken alkalmaztak, természetes nyelvi problémákon nem. A kísérletekben vizsgáltuk a szavak digraph-osításának hatását is a tömöríthetőségre, valamint a visszaállítás minőségére. Végül pedig egy szegmentálásos kísérletet végeztünk, melynek feladata a szavak részeinek széttagolása volt.</w:t>
      </w:r>
    </w:p>
    <w:p w:rsidR="00225F65" w:rsidRDefault="00A16591" w:rsidP="007C0F0F">
      <w:pPr>
        <w:pStyle w:val="Cmsor1"/>
      </w:pPr>
      <w:bookmarkStart w:id="1" w:name="_Toc482658048"/>
      <w:bookmarkStart w:id="2" w:name="_GoBack"/>
      <w:bookmarkEnd w:id="2"/>
      <w:r>
        <w:lastRenderedPageBreak/>
        <w:t>Bevezetés</w:t>
      </w:r>
      <w:bookmarkEnd w:id="1"/>
    </w:p>
    <w:p w:rsidR="00A602C6" w:rsidRDefault="00A602C6" w:rsidP="00A602C6">
      <w:r>
        <w:t>A gépi tanuló algoritmusok alkalmazásai körében sok példa van arra, hogy kulcsfontosságú a bemeneti adatok megfelelő reprezentálása. A mély neurális hálózatok ebben bizonyítottan jól teljesítenek</w:t>
      </w:r>
      <w:r w:rsidR="00E86895">
        <w:t xml:space="preserve"> </w:t>
      </w:r>
      <w:r w:rsidR="00E86895">
        <w:fldChar w:fldCharType="begin"/>
      </w:r>
      <w:r w:rsidR="00E86895">
        <w:instrText xml:space="preserve"> REF _Ref482101455 \r \h </w:instrText>
      </w:r>
      <w:r w:rsidR="00E86895">
        <w:fldChar w:fldCharType="separate"/>
      </w:r>
      <w:r w:rsidR="00FB4D35">
        <w:t>[1]</w:t>
      </w:r>
      <w:r w:rsidR="00E86895">
        <w:fldChar w:fldCharType="end"/>
      </w:r>
      <w:r>
        <w:t>, ezek közül pedig nagy népszerűségnek örvendenek az autoen</w:t>
      </w:r>
      <w:r w:rsidR="007932CC">
        <w:t>co</w:t>
      </w:r>
      <w:r>
        <w:t xml:space="preserve">derek, melyek felépítése igen egyszerű, </w:t>
      </w:r>
      <w:r w:rsidR="0088251B">
        <w:t>a bemenetüket</w:t>
      </w:r>
      <w:r>
        <w:t xml:space="preserve"> próbálj</w:t>
      </w:r>
      <w:r w:rsidR="00D33D51">
        <w:t>ák</w:t>
      </w:r>
      <w:r>
        <w:t xml:space="preserve"> visszaadni a kimenetükön.</w:t>
      </w:r>
    </w:p>
    <w:p w:rsidR="00DC691F" w:rsidRDefault="00A602C6" w:rsidP="00F67638">
      <w:r>
        <w:t xml:space="preserve">A számítógépekkel történő nyelvfeldolgozás során gyakran kerülünk olyan helyzetbe, hogy a bemenet dimenziója nagyon nagy, mint például egy nyelv összes szavát tartalmazó szótár esetén, amit általában úgy oldanak meg, hogy egy embedding réteg csökkenti a bemenet dimenzióját és </w:t>
      </w:r>
      <w:r w:rsidR="00D33D51">
        <w:t>word vectorokat készít a szavakból.</w:t>
      </w:r>
      <w:r w:rsidR="00770E41">
        <w:t xml:space="preserve"> Ebben az önálló laboratórium feladatban több fajta szó reprezentációval </w:t>
      </w:r>
      <w:r w:rsidR="00CD7547">
        <w:t>is kísérleteztünk</w:t>
      </w:r>
      <w:r w:rsidR="00770E41">
        <w:t xml:space="preserve"> magyar nyelven.</w:t>
      </w:r>
    </w:p>
    <w:p w:rsidR="00886D77" w:rsidRDefault="00886D77">
      <w:pPr>
        <w:spacing w:after="0" w:line="240" w:lineRule="auto"/>
        <w:ind w:firstLine="0"/>
        <w:jc w:val="left"/>
      </w:pPr>
      <w:r>
        <w:br w:type="page"/>
      </w:r>
    </w:p>
    <w:p w:rsidR="00886D77" w:rsidRDefault="00886D77" w:rsidP="00886D77">
      <w:pPr>
        <w:pStyle w:val="Cmsor1"/>
      </w:pPr>
      <w:bookmarkStart w:id="3" w:name="_Toc482658049"/>
      <w:r>
        <w:lastRenderedPageBreak/>
        <w:t>Kapcsolódó Munkák</w:t>
      </w:r>
      <w:bookmarkEnd w:id="3"/>
    </w:p>
    <w:p w:rsidR="007B0155" w:rsidRDefault="007B0155" w:rsidP="007B0155">
      <w:r>
        <w:t xml:space="preserve">Az autoencoderek első alkalmazása </w:t>
      </w:r>
      <w:r>
        <w:fldChar w:fldCharType="begin"/>
      </w:r>
      <w:r>
        <w:instrText xml:space="preserve"> REF _Ref482103563 \r \h </w:instrText>
      </w:r>
      <w:r>
        <w:fldChar w:fldCharType="separate"/>
      </w:r>
      <w:r w:rsidR="00FB4D35">
        <w:t>[2]</w:t>
      </w:r>
      <w:r>
        <w:fldChar w:fldCharType="end"/>
      </w:r>
      <w:r>
        <w:t xml:space="preserve"> a Principal Component Analysis (PCA) nemlineáris általánosítása </w:t>
      </w:r>
      <w:r w:rsidR="00F55984">
        <w:t>volt. Rájöttek, hogy az autoenco</w:t>
      </w:r>
      <w:r>
        <w:t>der</w:t>
      </w:r>
      <w:r w:rsidR="0064656D">
        <w:t>ek</w:t>
      </w:r>
      <w:r>
        <w:t xml:space="preserve"> teljesítménye nagyban függ az inicializásuktól is, és Restricted Boltzmann Machine-</w:t>
      </w:r>
      <w:r w:rsidR="00FA0F84">
        <w:t xml:space="preserve">t (RBM) alkalmaztak a </w:t>
      </w:r>
      <w:r w:rsidR="00F96EF1">
        <w:t xml:space="preserve">neurális </w:t>
      </w:r>
      <w:r w:rsidR="00FA0F84">
        <w:t>háló</w:t>
      </w:r>
      <w:r w:rsidR="00F96EF1">
        <w:t>zato</w:t>
      </w:r>
      <w:r w:rsidR="00FA0F84">
        <w:t>k elő</w:t>
      </w:r>
      <w:r>
        <w:t>tanítására.</w:t>
      </w:r>
    </w:p>
    <w:p w:rsidR="001A105C" w:rsidRDefault="004B68D0" w:rsidP="004268BE">
      <w:r>
        <w:t>Az autoencodereket sok különböző területen alkalmazták mind NLP, mind képfeldolgozás és számítógépes biológiai adatfeldolgozó alkalmazásokban is.</w:t>
      </w:r>
      <w:r w:rsidR="00EF3377">
        <w:t xml:space="preserve"> </w:t>
      </w:r>
      <w:r w:rsidR="00EF3377">
        <w:fldChar w:fldCharType="begin"/>
      </w:r>
      <w:r w:rsidR="00EF3377">
        <w:instrText xml:space="preserve"> REF _Ref482104003 \r \h </w:instrText>
      </w:r>
      <w:r w:rsidR="004268BE">
        <w:instrText xml:space="preserve"> \* MERGEFORMAT </w:instrText>
      </w:r>
      <w:r w:rsidR="00EF3377">
        <w:fldChar w:fldCharType="separate"/>
      </w:r>
      <w:r w:rsidR="00FB4D35">
        <w:t>[3]</w:t>
      </w:r>
      <w:r w:rsidR="00EF3377">
        <w:fldChar w:fldCharType="end"/>
      </w:r>
      <w:r w:rsidR="004268BE">
        <w:t xml:space="preserve"> sentiment analízisre használta a hálót, </w:t>
      </w:r>
      <w:r w:rsidR="004268BE">
        <w:fldChar w:fldCharType="begin"/>
      </w:r>
      <w:r w:rsidR="004268BE">
        <w:instrText xml:space="preserve"> REF _Ref482104078 \r \h  \* MERGEFORMAT </w:instrText>
      </w:r>
      <w:r w:rsidR="004268BE">
        <w:fldChar w:fldCharType="separate"/>
      </w:r>
      <w:r w:rsidR="00FB4D35">
        <w:t>[4]</w:t>
      </w:r>
      <w:r w:rsidR="004268BE">
        <w:fldChar w:fldCharType="end"/>
      </w:r>
      <w:r w:rsidR="004268BE">
        <w:t xml:space="preserve"> egy jóval több rétegből álló autoencoderrel angol- kínai fordítást valósított meg. </w:t>
      </w:r>
      <w:r w:rsidR="004268BE">
        <w:fldChar w:fldCharType="begin"/>
      </w:r>
      <w:r w:rsidR="004268BE">
        <w:instrText xml:space="preserve"> REF _Ref482104135 \r \h  \* MERGEFORMAT </w:instrText>
      </w:r>
      <w:r w:rsidR="004268BE">
        <w:fldChar w:fldCharType="separate"/>
      </w:r>
      <w:r w:rsidR="00FB4D35">
        <w:t>[5]</w:t>
      </w:r>
      <w:r w:rsidR="004268BE">
        <w:fldChar w:fldCharType="end"/>
      </w:r>
      <w:r w:rsidR="004268BE">
        <w:t xml:space="preserve"> rekurrens autoencodert készített LSTM cellákból, mellyel bekezdéseket állított vissza word vectorokból. </w:t>
      </w:r>
      <w:r w:rsidR="004268BE">
        <w:fldChar w:fldCharType="begin"/>
      </w:r>
      <w:r w:rsidR="004268BE">
        <w:instrText xml:space="preserve"> REF _Ref482104626 \r \h </w:instrText>
      </w:r>
      <w:r w:rsidR="004268BE">
        <w:fldChar w:fldCharType="separate"/>
      </w:r>
      <w:r w:rsidR="00FB4D35">
        <w:t>[6]</w:t>
      </w:r>
      <w:r w:rsidR="004268BE">
        <w:fldChar w:fldCharType="end"/>
      </w:r>
      <w:r w:rsidR="004268BE">
        <w:t xml:space="preserve"> sikeresen használta az architektúrát információ visszaállítására</w:t>
      </w:r>
      <w:r w:rsidR="001C1262">
        <w:t>.</w:t>
      </w:r>
    </w:p>
    <w:p w:rsidR="001C1262" w:rsidRDefault="001C1262" w:rsidP="004268BE">
      <w:r>
        <w:t xml:space="preserve">A legújabb eredmények között található </w:t>
      </w:r>
      <w:r>
        <w:fldChar w:fldCharType="begin"/>
      </w:r>
      <w:r>
        <w:instrText xml:space="preserve"> REF _Ref482104679 \r \h </w:instrText>
      </w:r>
      <w:r>
        <w:fldChar w:fldCharType="separate"/>
      </w:r>
      <w:r w:rsidR="00FB4D35">
        <w:t>[7]</w:t>
      </w:r>
      <w:r>
        <w:fldChar w:fldCharType="end"/>
      </w:r>
      <w:r w:rsidR="009C22FD">
        <w:t>, mely egy Split-B</w:t>
      </w:r>
      <w:r>
        <w:t xml:space="preserve">rain </w:t>
      </w:r>
      <w:r w:rsidR="00D924A7">
        <w:t>architektúrát használ, amivel</w:t>
      </w:r>
      <w:r>
        <w:t xml:space="preserve"> mi is több kísérletet végeztünk</w:t>
      </w:r>
      <w:r w:rsidR="003219A9">
        <w:t xml:space="preserve"> magyar nyelven</w:t>
      </w:r>
      <w:r>
        <w:t>.</w:t>
      </w:r>
    </w:p>
    <w:p w:rsidR="001C1262" w:rsidRPr="007B0155" w:rsidRDefault="001C1262" w:rsidP="004268BE">
      <w:r>
        <w:t xml:space="preserve">Mivel az eddig NLP-vel kapcsolatos eredmények </w:t>
      </w:r>
      <w:r w:rsidR="00531A61">
        <w:t>főként</w:t>
      </w:r>
      <w:r>
        <w:t xml:space="preserve"> bekezdés</w:t>
      </w:r>
      <w:r w:rsidR="00531A61">
        <w:t xml:space="preserve">ek, mondatok </w:t>
      </w:r>
      <w:r>
        <w:t>visszaállításra és word vectorok alkalmazására voltak kialakítva, a magyarhoz h</w:t>
      </w:r>
      <w:r w:rsidR="002E177B">
        <w:t>asonló</w:t>
      </w:r>
      <w:r>
        <w:t xml:space="preserve"> nyelvek szavakon belüli struktúráját nem használták fel, mely fontos addicionális információt tartal</w:t>
      </w:r>
      <w:r w:rsidR="00A211EC">
        <w:t>maz.</w:t>
      </w:r>
    </w:p>
    <w:p w:rsidR="00886D77" w:rsidRDefault="00886D77">
      <w:pPr>
        <w:spacing w:after="0" w:line="240" w:lineRule="auto"/>
        <w:ind w:firstLine="0"/>
        <w:jc w:val="left"/>
      </w:pPr>
      <w:r>
        <w:br w:type="page"/>
      </w:r>
    </w:p>
    <w:p w:rsidR="00A67450" w:rsidRDefault="00886D77" w:rsidP="002B0F75">
      <w:pPr>
        <w:pStyle w:val="Cmsor1"/>
      </w:pPr>
      <w:bookmarkStart w:id="4" w:name="_Toc482658050"/>
      <w:r>
        <w:lastRenderedPageBreak/>
        <w:t>Architektúra</w:t>
      </w:r>
      <w:bookmarkEnd w:id="4"/>
    </w:p>
    <w:p w:rsidR="007F1C11" w:rsidRDefault="00E6340D" w:rsidP="007F1C11">
      <w:r>
        <w:t>Az autoenco</w:t>
      </w:r>
      <w:r w:rsidR="003A3DB8">
        <w:t>derek működésük alapján két részre bonthatóak, ezek az enkóder és a dekóder. Az enkóder végzi a tömörítést, és a legkisebb réteg tartalmazza a bemeneti információt jóval kevesebb dimenzióra leképezve. A dekóder az enkódolt információból képezi vissza a bemenetet.</w:t>
      </w:r>
    </w:p>
    <w:p w:rsidR="00E73E9D" w:rsidRDefault="00256622" w:rsidP="00E73E9D">
      <w:pPr>
        <w:pStyle w:val="Kpalrs"/>
      </w:pPr>
      <w:r>
        <w:rPr>
          <w:noProof/>
          <w:lang w:eastAsia="hu-HU"/>
        </w:rPr>
        <w:drawing>
          <wp:inline distT="0" distB="0" distL="0" distR="0" wp14:anchorId="661C4AEF" wp14:editId="1B11D547">
            <wp:extent cx="5036820" cy="1783080"/>
            <wp:effectExtent l="0" t="0" r="0" b="76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50" t="11052" r="376" b="10577"/>
                    <a:stretch/>
                  </pic:blipFill>
                  <pic:spPr bwMode="auto">
                    <a:xfrm>
                      <a:off x="0" y="0"/>
                      <a:ext cx="503682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250" w:rsidRPr="00D65250" w:rsidRDefault="00D65250" w:rsidP="00D65250">
      <w:pPr>
        <w:pStyle w:val="Kpalrs"/>
      </w:pPr>
      <w:r>
        <w:rPr>
          <w:noProof/>
          <w:lang w:eastAsia="hu-HU"/>
        </w:rPr>
        <w:t>A képen látható egy tipikus felépítés, a hidden layer 2 az enkóder</w:t>
      </w:r>
    </w:p>
    <w:p w:rsidR="00256622" w:rsidRDefault="00E73E9D" w:rsidP="00E73E9D">
      <w:r>
        <w:t xml:space="preserve">A mi kísérleteink során fully connected és </w:t>
      </w:r>
      <w:r w:rsidR="00A800B4">
        <w:t>v</w:t>
      </w:r>
      <w:r>
        <w:t>ariation</w:t>
      </w:r>
      <w:r w:rsidR="00A800B4">
        <w:t>al autoenco</w:t>
      </w:r>
      <w:r>
        <w:t>derekkel fog</w:t>
      </w:r>
      <w:r w:rsidR="00BA6A04">
        <w:t>lalkoztunk, és teszteltük a legfr</w:t>
      </w:r>
      <w:r>
        <w:t>i</w:t>
      </w:r>
      <w:r w:rsidR="00BA6A04">
        <w:t>s</w:t>
      </w:r>
      <w:r>
        <w:t>sebb architectúrát, melyet split-brain autoencodernek neveznek.</w:t>
      </w:r>
    </w:p>
    <w:p w:rsidR="00A800B4" w:rsidRPr="00A51E2A" w:rsidRDefault="00C94BB2" w:rsidP="00E73E9D">
      <w:r>
        <w:t>Az osztályok interfészei megegyeznek, sok közös metódus van, emiatt könnyen megoldható örökléssel a különböző kísérletek létrehozása. A deep learning támogató library a Google által fejlesztett és karbantartott Tensorflow volt. Erre jellemző, hogy először létrehozunk egy computational graph-ot, melyen később futtatunk számításokat, mint a train, predict, loss számítás, stb. A különböző kísérleti osztályok között a lényegi különbség azon függvények között van, melyek a graph felépítését, és a súlyok inicializálását végzik. A közös ősük</w:t>
      </w:r>
      <w:r w:rsidR="007E3E2E">
        <w:t xml:space="preserve"> (A</w:t>
      </w:r>
      <w:r w:rsidR="00EA4D48">
        <w:t>utoencoder)</w:t>
      </w:r>
      <w:r>
        <w:t xml:space="preserve"> egy abstract osztály, melynek create_graph függvénye pure virtual, azaz minden leszármazottjának implementálnia kell.</w:t>
      </w:r>
      <w:r w:rsidR="00ED0D54">
        <w:t xml:space="preserve"> Az autoenkóderek alapvetően a bemenetüket próbálják reprodukálni, ezért a train függvény nem is kér label-eket a bemenetéhez. A későbbi kísérletek érdekében viszont mégis hozzá lehet adni kimenetet is adott bemenetekhez, így használható több célra is az autoencoder és tudjuk tesztelni a zajérzékenységét, valamint, hogy más feladatkörökben, ahol nem feltétlen egyezik az input és output mennyire te</w:t>
      </w:r>
      <w:r w:rsidR="00BA3331">
        <w:t>ljesít jól az adott modell</w:t>
      </w:r>
      <w:r w:rsidR="00ED0D54">
        <w:t>.</w:t>
      </w:r>
    </w:p>
    <w:p w:rsidR="00FB06A8" w:rsidRDefault="00FB06A8" w:rsidP="00FB06A8">
      <w:pPr>
        <w:pStyle w:val="Cmsor2"/>
      </w:pPr>
      <w:bookmarkStart w:id="5" w:name="_Toc482658051"/>
      <w:r>
        <w:lastRenderedPageBreak/>
        <w:t>Fully Connected Autoencoder</w:t>
      </w:r>
      <w:bookmarkEnd w:id="5"/>
    </w:p>
    <w:p w:rsidR="00F94049" w:rsidRDefault="0082557D" w:rsidP="00F94049">
      <w:r>
        <w:t xml:space="preserve">Ezen kísérleti osztály (Autoencoder_FFNN) felépítése a legegyszerűbb, közvetlenül az Autoencoder osztályból származik. </w:t>
      </w:r>
      <w:r w:rsidR="00AF0076">
        <w:t xml:space="preserve">A felépítése megegyezik egy fully connected neurális hálóval, a különbség annyi, hogy a rétegek az enkóder rétegig egyre kevesebb neuronból állnak, majd az után pedig egyre nagyobbakból, és végül a kimenetének ugyanannyi a dimenziója mint a bemenetnek. </w:t>
      </w:r>
      <w:r w:rsidR="000E52DD">
        <w:t xml:space="preserve">A hálóban kísérletfüggően minimum 1, maximum 7 rejtett réteg van. </w:t>
      </w:r>
      <w:r w:rsidR="00AF0076">
        <w:t>Az utolsó kivételével minden réteg ugyanolyan felépítésű, tartalmaz egy mátrixszal való szorzást és egy nonlinearitás függvényt. Az utolsó rétegnél a nemlinearitás csak információvesztéssel járna ezért nem alkalmazzuk.</w:t>
      </w:r>
      <w:r w:rsidR="0051411A">
        <w:t xml:space="preserve"> A tanítása során elegendő a bemenetet adni a modellnek, mivel ilyenkor automatikusan hozzárendeli kimenetként azt is, és tanulja a legjobb tömörítést az encoding rétegre a hiba visszapropagálásával.</w:t>
      </w:r>
      <w:r w:rsidR="00A957A6">
        <w:t xml:space="preserve"> A hibafüggvény az Euclidesi norma</w:t>
      </w:r>
      <w:r w:rsidR="000B1625">
        <w:t xml:space="preserve"> alapján számítódik a háló kimenete és a megfelelő kimenet között.</w:t>
      </w:r>
    </w:p>
    <w:p w:rsidR="00F94049" w:rsidRDefault="00F94049" w:rsidP="00F94049">
      <w:pPr>
        <w:pStyle w:val="Kp"/>
      </w:pPr>
      <w:r>
        <w:rPr>
          <w:noProof/>
          <w:lang w:eastAsia="hu-HU"/>
        </w:rPr>
        <w:drawing>
          <wp:inline distT="0" distB="0" distL="0" distR="0" wp14:anchorId="2C80F915" wp14:editId="76EB619D">
            <wp:extent cx="5326380" cy="1130300"/>
            <wp:effectExtent l="0" t="0" r="762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364"/>
                    <a:stretch/>
                  </pic:blipFill>
                  <pic:spPr bwMode="auto">
                    <a:xfrm>
                      <a:off x="0" y="0"/>
                      <a:ext cx="5326380" cy="11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049" w:rsidRPr="00F94049" w:rsidRDefault="00F94049" w:rsidP="00F94049">
      <w:pPr>
        <w:pStyle w:val="Kpalrs"/>
      </w:pPr>
      <w:r>
        <w:t>Itt az egyetlen rejtett réteg az enkóder</w:t>
      </w:r>
    </w:p>
    <w:p w:rsidR="00D307A8" w:rsidRPr="00D307A8" w:rsidRDefault="00FB06A8" w:rsidP="00D307A8">
      <w:pPr>
        <w:pStyle w:val="Cmsor2"/>
      </w:pPr>
      <w:bookmarkStart w:id="6" w:name="_Toc482658052"/>
      <w:r>
        <w:t>Variational Autoencoder</w:t>
      </w:r>
      <w:bookmarkEnd w:id="6"/>
    </w:p>
    <w:p w:rsidR="00D307A8" w:rsidRDefault="003C1E57" w:rsidP="00FB06A8">
      <w:r>
        <w:t xml:space="preserve">A variational autoencoder </w:t>
      </w:r>
      <w:r w:rsidR="00C92BDF">
        <w:t>(</w:t>
      </w:r>
      <w:r w:rsidR="00C92BDF" w:rsidRPr="00C92BDF">
        <w:t>Autoencoder_Variational</w:t>
      </w:r>
      <w:r w:rsidR="00C92BDF">
        <w:t xml:space="preserve"> osztály) </w:t>
      </w:r>
      <w:r w:rsidR="00745E67">
        <w:t>is fully connected réteg</w:t>
      </w:r>
      <w:r w:rsidR="00CB5CE0">
        <w:t>ekből áll, azonban a veszteségfüggvényében lényegesen eltér az egyszerű autoencodertől</w:t>
      </w:r>
      <w:r w:rsidR="00C92BDF">
        <w:t>. Ebben az esetben a veszteségfüggvényünk két függvénynek az összege. Az egyik mutatja, hogy mennyire helyesen reprezentáljuk az outputot, míg a másik az mutatja, hogy a rejtett réteg mennyire közelíti a normális eloszlást</w:t>
      </w:r>
      <w:r w:rsidR="005058C5">
        <w:t xml:space="preserve">. </w:t>
      </w:r>
      <w:r w:rsidR="00D307A8">
        <w:t xml:space="preserve">Így ez a hálózat is az tanulja meg, hogy hogyan reprezentálja a kimenetét a legjobban, de eközben a látens réteg közelíti a Gauss-eloszlást. </w:t>
      </w:r>
    </w:p>
    <w:p w:rsidR="00D307A8" w:rsidRDefault="00D307A8" w:rsidP="00D307A8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>
            <wp:extent cx="3641547" cy="2659380"/>
            <wp:effectExtent l="0" t="0" r="0" b="7620"/>
            <wp:docPr id="5" name="Kép 5" descr="Image result for variational autoenco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variational autoenco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441" cy="266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DE3" w:rsidRPr="00276DE3" w:rsidRDefault="00276DE3" w:rsidP="00276DE3">
      <w:pPr>
        <w:pStyle w:val="Kpalrs"/>
      </w:pPr>
      <w:r>
        <w:t>Az ábrán látható a Gauss-kényszerítés a középső rétegen</w:t>
      </w:r>
    </w:p>
    <w:p w:rsidR="00F92782" w:rsidRDefault="00D307A8" w:rsidP="00FB06A8">
      <w:r>
        <w:t>Itt megjelenik az a probléma, hogy ha a hálózat kimenete nagyon jól közelíti a bemenetét, a rejtett réteg el fog térni a kívánt eloszlástól, és a veszteségben tanítás közben oszcilláció állhat be, vagy be is akadhat korábban a tanítás.</w:t>
      </w:r>
      <w:r w:rsidR="00175073">
        <w:t xml:space="preserve"> </w:t>
      </w:r>
    </w:p>
    <w:p w:rsidR="00FB06A8" w:rsidRDefault="00175073" w:rsidP="00FB06A8">
      <w:r>
        <w:t xml:space="preserve">Ez a modell várhatóan kevésbé </w:t>
      </w:r>
      <w:r w:rsidR="00F92782">
        <w:t xml:space="preserve">lesz </w:t>
      </w:r>
      <w:r>
        <w:t>érzékeny a bemeneti zajokra, és a köztes réteget változtatva új magyar nyelvbe illő szavak kreálhatóak, szimplán azzal az egyszerű lépéssel, hogy minták</w:t>
      </w:r>
      <w:r w:rsidR="007F0FAC">
        <w:t>at veszünk a normál eloszlásból, és ezt adjuk a dekóder bemenetére.</w:t>
      </w:r>
    </w:p>
    <w:p w:rsidR="00FB06A8" w:rsidRDefault="00FB06A8" w:rsidP="00FB06A8">
      <w:pPr>
        <w:pStyle w:val="Cmsor2"/>
      </w:pPr>
      <w:bookmarkStart w:id="7" w:name="_Toc482658053"/>
      <w:r w:rsidRPr="00FB06A8">
        <w:t>Split-Brain Autoencoder</w:t>
      </w:r>
      <w:bookmarkEnd w:id="7"/>
    </w:p>
    <w:p w:rsidR="00FB06A8" w:rsidRDefault="00152D20" w:rsidP="00152D20">
      <w:pPr>
        <w:pStyle w:val="Kp"/>
      </w:pPr>
      <w:r>
        <w:rPr>
          <w:noProof/>
          <w:lang w:eastAsia="hu-HU"/>
        </w:rPr>
        <w:drawing>
          <wp:inline distT="0" distB="0" distL="0" distR="0">
            <wp:extent cx="5400040" cy="1611461"/>
            <wp:effectExtent l="0" t="0" r="0" b="8255"/>
            <wp:docPr id="6" name="Kép 6" descr="https://richzhang.github.io/splitbrainauto/index_files/cvpr2017_splitb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ichzhang.github.io/splitbrainauto/index_files/cvpr2017_splitbra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D20" w:rsidRPr="00152D20" w:rsidRDefault="00152D20" w:rsidP="00152D20">
      <w:pPr>
        <w:pStyle w:val="Kpalrs"/>
      </w:pPr>
      <w:r>
        <w:t>A Split-Brain Autoencoder felépítése</w:t>
      </w:r>
      <w:r w:rsidR="00DE2DA1">
        <w:t xml:space="preserve"> </w:t>
      </w:r>
      <w:r w:rsidR="00DE2DA1">
        <w:fldChar w:fldCharType="begin"/>
      </w:r>
      <w:r w:rsidR="00DE2DA1">
        <w:instrText xml:space="preserve"> REF _Ref482104679 \r \h </w:instrText>
      </w:r>
      <w:r w:rsidR="00DE2DA1">
        <w:fldChar w:fldCharType="separate"/>
      </w:r>
      <w:r w:rsidR="00FB4D35">
        <w:t>[7]</w:t>
      </w:r>
      <w:r w:rsidR="00DE2DA1">
        <w:fldChar w:fldCharType="end"/>
      </w:r>
    </w:p>
    <w:p w:rsidR="00886D77" w:rsidRDefault="004801E4" w:rsidP="00152D20">
      <w:r>
        <w:t>Enné</w:t>
      </w:r>
      <w:r w:rsidR="00DE2DA1">
        <w:t>l az architektúránál az autoenco</w:t>
      </w:r>
      <w:r w:rsidR="003332D3">
        <w:t>der két</w:t>
      </w:r>
      <w:r w:rsidR="00242C2E">
        <w:t>,</w:t>
      </w:r>
      <w:r w:rsidR="003332D3">
        <w:t xml:space="preserve"> lényegében nem autoenco</w:t>
      </w:r>
      <w:r>
        <w:t xml:space="preserve">der szerepet betöltő </w:t>
      </w:r>
      <w:r w:rsidR="001C2DC4">
        <w:t xml:space="preserve">párhuzamos </w:t>
      </w:r>
      <w:r>
        <w:t>neurális hálóból áll.</w:t>
      </w:r>
      <w:r w:rsidR="00DE2DA1">
        <w:t xml:space="preserve"> </w:t>
      </w:r>
      <w:r w:rsidR="00EB7280">
        <w:t>Mindkét háló feladata az, hogy a kép másik felét jósolják meg, így a kimenetből is összeállhat a teljes információ. Ezzel a módszerrel sokkal nehezebb feladatuk van a hálóknak, és itt rá vannak kényszerítve, hogy a bemenetük logikus felépítésének közelítését, a mintákat tanulják meg</w:t>
      </w:r>
      <w:r w:rsidR="001961CD">
        <w:t>.</w:t>
      </w:r>
      <w:r w:rsidR="006C47A1">
        <w:t xml:space="preserve"> Ezt úgy </w:t>
      </w:r>
      <w:r w:rsidR="006C47A1">
        <w:lastRenderedPageBreak/>
        <w:t>alakítottuk ki, hogy az abstract ősből leszármaztattunk egy hálót, melynek a bemenete és kimenete már nem egyezik meg, és az inputokat pedig vagy karakterenként, vagy pozíciónként szétválasztottuk, és így kellett a hálónak visszaalakítania a bemenetét.</w:t>
      </w:r>
    </w:p>
    <w:p w:rsidR="0086666B" w:rsidRDefault="008325A1" w:rsidP="0086666B">
      <w:pPr>
        <w:pStyle w:val="Cmsor2"/>
      </w:pPr>
      <w:bookmarkStart w:id="8" w:name="_Toc482658054"/>
      <w:r>
        <w:t>S</w:t>
      </w:r>
      <w:r w:rsidR="00433D5E">
        <w:t>egmentation</w:t>
      </w:r>
      <w:bookmarkEnd w:id="8"/>
    </w:p>
    <w:p w:rsidR="004277B1" w:rsidRDefault="004277B1" w:rsidP="004277B1">
      <w:r>
        <w:t>Az előbbi architektúrák eredményei alapján új ötl</w:t>
      </w:r>
      <w:r w:rsidR="001E47B3">
        <w:t>etek születtek az ilyen autoenco</w:t>
      </w:r>
      <w:r>
        <w:t>der jellegű architektúrák alk</w:t>
      </w:r>
      <w:r w:rsidR="00415257">
        <w:t>almazásaira. Az egyik</w:t>
      </w:r>
      <w:r>
        <w:t xml:space="preserve"> NLP-beli felhasználás a szegmentálás, avagy szavak tagolása. Erre a feladatra jól rá tud tanulni a neurális háló, és a kimenetén megjelenő vektorból pedig következtethetünk a szó helyes szegmentálásár</w:t>
      </w:r>
      <w:r w:rsidR="009C5997">
        <w:t>a is. A felépítése a következő:</w:t>
      </w:r>
      <w:r>
        <w:t xml:space="preserve"> a bemenetén az adott input szó vektorizált megfelelőjét kapja, a kimenetére pedig az input szó helyesen szegmentált változatát tesszük, majd minimalizáljuk a háló hibáját.</w:t>
      </w:r>
      <w:r w:rsidR="009C5997">
        <w:t xml:space="preserve"> Tanítás után tehát a bemenetre bármely ismeretlen magyar szót adva megpróbálja megállapítani a szegmenshatárokat, és azokat jelölve </w:t>
      </w:r>
      <w:r w:rsidR="00B03D4D">
        <w:t xml:space="preserve">(’+’ jellel) </w:t>
      </w:r>
      <w:r w:rsidR="009C5997">
        <w:t>adja a kimenetét.</w:t>
      </w:r>
    </w:p>
    <w:p w:rsidR="007F3DA8" w:rsidRDefault="007F3DA8" w:rsidP="007F3DA8">
      <w:r>
        <w:t xml:space="preserve">A szegmentáló háló pontosságát növelhetjük, ha csak egy helyen szegmentálandó szavakkal kísérletezünk. A szegmentálandó szót a háló bemenetére adva a haló kimenetét nem vizsgáljuk, hanem csak összehasonlítjuk (Euclidesi távolságát vesszük) a lehetséges szegmentált változatoktól, pl </w:t>
      </w:r>
      <w:r w:rsidRPr="009457C7">
        <w:rPr>
          <w:i/>
        </w:rPr>
        <w:t>almafajta</w:t>
      </w:r>
      <w:r>
        <w:t xml:space="preserve"> bemenetre összehasonlítjuk a kimenetet ezekkel: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a+lmafajta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al+mafajta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alm+afajta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alma+fajta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almaf+ajta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almafa+jta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 xml:space="preserve">almafaj+ta </w:t>
      </w:r>
    </w:p>
    <w:p w:rsidR="007F3DA8" w:rsidRDefault="007F3DA8" w:rsidP="007F3DA8">
      <w:pPr>
        <w:pStyle w:val="Kd"/>
        <w:rPr>
          <w:color w:val="24292E"/>
          <w:sz w:val="18"/>
          <w:szCs w:val="18"/>
        </w:rPr>
      </w:pPr>
      <w:r>
        <w:rPr>
          <w:color w:val="24292E"/>
          <w:sz w:val="18"/>
          <w:szCs w:val="18"/>
        </w:rPr>
        <w:t>almafajt+a</w:t>
      </w:r>
    </w:p>
    <w:p w:rsidR="007F3DA8" w:rsidRPr="004277B1" w:rsidRDefault="007F3DA8" w:rsidP="007F3DA8">
      <w:pPr>
        <w:ind w:firstLine="0"/>
      </w:pPr>
      <w:r>
        <w:t>A legkisebb távolságú sz</w:t>
      </w:r>
      <w:r w:rsidR="007E3DB0">
        <w:t>egmentálást választjuk, mivel</w:t>
      </w:r>
      <w:r>
        <w:t xml:space="preserve"> érte</w:t>
      </w:r>
      <w:r w:rsidR="00410FB2">
        <w:t>lemszerűen a</w:t>
      </w:r>
      <w:r w:rsidR="007E3DB0">
        <w:t>z hasonlít legjobban</w:t>
      </w:r>
      <w:r>
        <w:t xml:space="preserve"> a valódi, helyes felbontásra.</w:t>
      </w:r>
    </w:p>
    <w:p w:rsidR="00886D77" w:rsidRDefault="00886D77" w:rsidP="00886D77">
      <w:pPr>
        <w:pStyle w:val="Cmsor1"/>
      </w:pPr>
      <w:bookmarkStart w:id="9" w:name="_Ref482102201"/>
      <w:bookmarkStart w:id="10" w:name="_Toc482658055"/>
      <w:r>
        <w:lastRenderedPageBreak/>
        <w:t>Adat</w:t>
      </w:r>
      <w:r w:rsidR="00B10248">
        <w:t>ok</w:t>
      </w:r>
      <w:r>
        <w:t xml:space="preserve"> és Előfeldolgozás</w:t>
      </w:r>
      <w:bookmarkEnd w:id="9"/>
      <w:bookmarkEnd w:id="10"/>
    </w:p>
    <w:p w:rsidR="0045468E" w:rsidRDefault="0045468E" w:rsidP="00554CD0">
      <w:r>
        <w:t xml:space="preserve">A bemeneteket az MNSZ2 </w:t>
      </w:r>
      <w:r>
        <w:fldChar w:fldCharType="begin"/>
      </w:r>
      <w:r>
        <w:instrText xml:space="preserve"> REF _Ref482541082 \r \h </w:instrText>
      </w:r>
      <w:r>
        <w:fldChar w:fldCharType="separate"/>
      </w:r>
      <w:r w:rsidR="00FB4D35">
        <w:t>[9]</w:t>
      </w:r>
      <w:r>
        <w:fldChar w:fldCharType="end"/>
      </w:r>
      <w:r>
        <w:t>- ből generáltuk. A következő szűrések alkalmazásával:</w:t>
      </w:r>
    </w:p>
    <w:p w:rsidR="0045468E" w:rsidRDefault="00CA3EEE" w:rsidP="00D209F1">
      <w:pPr>
        <w:pStyle w:val="Listaszerbekezds"/>
        <w:numPr>
          <w:ilvl w:val="0"/>
          <w:numId w:val="26"/>
        </w:numPr>
      </w:pPr>
      <w:r>
        <w:t>Minden szót kiszűrtünk</w:t>
      </w:r>
      <w:r w:rsidR="0045468E">
        <w:t>, mely nem tartalmazott magyar karaktert</w:t>
      </w:r>
    </w:p>
    <w:p w:rsidR="0045468E" w:rsidRDefault="0045468E" w:rsidP="00D209F1">
      <w:pPr>
        <w:pStyle w:val="Listaszerbekezds"/>
        <w:numPr>
          <w:ilvl w:val="0"/>
          <w:numId w:val="26"/>
        </w:numPr>
      </w:pPr>
      <w:r>
        <w:t>Csak uniq szavakon dolgoztunk, egy szó egyszer szerepelt</w:t>
      </w:r>
    </w:p>
    <w:p w:rsidR="0045468E" w:rsidRDefault="0045468E" w:rsidP="00D209F1">
      <w:pPr>
        <w:pStyle w:val="Listaszerbekezds"/>
        <w:numPr>
          <w:ilvl w:val="0"/>
          <w:numId w:val="26"/>
        </w:numPr>
      </w:pPr>
      <w:r>
        <w:t>A kísérletek szempont</w:t>
      </w:r>
      <w:r w:rsidR="00554CD0">
        <w:t xml:space="preserve">jából érdekes, hogy a tanult szavak </w:t>
      </w:r>
      <w:r>
        <w:t xml:space="preserve">gyakoribbak-e vagy nem, </w:t>
      </w:r>
      <w:r w:rsidR="00554CD0">
        <w:t>mivel az egyes adatok szórása különbözik, ezért gyakori és véletlenszerűen kiválasztott szólistákkal is kísérleteztünk</w:t>
      </w:r>
    </w:p>
    <w:p w:rsidR="0045468E" w:rsidRDefault="00CA3EEE" w:rsidP="00D209F1">
      <w:pPr>
        <w:pStyle w:val="Listaszerbekezds"/>
        <w:numPr>
          <w:ilvl w:val="0"/>
          <w:numId w:val="26"/>
        </w:numPr>
      </w:pPr>
      <w:r>
        <w:t xml:space="preserve">Mivel az adat egy internetes crawler kimenete, a szavak közül eltávolítottuk a UMBC WebBase </w:t>
      </w:r>
      <w:r>
        <w:fldChar w:fldCharType="begin"/>
      </w:r>
      <w:r>
        <w:instrText xml:space="preserve"> REF _Ref482541377 \r \h </w:instrText>
      </w:r>
      <w:r w:rsidR="00D209F1">
        <w:instrText xml:space="preserve"> \* MERGEFORMAT </w:instrText>
      </w:r>
      <w:r>
        <w:fldChar w:fldCharType="separate"/>
      </w:r>
      <w:r w:rsidR="00FB4D35">
        <w:t>[10]</w:t>
      </w:r>
      <w:r>
        <w:fldChar w:fldCharType="end"/>
      </w:r>
      <w:r>
        <w:t xml:space="preserve"> alapján a leggyakoribb 10000 angol szót</w:t>
      </w:r>
    </w:p>
    <w:p w:rsidR="00CA3EEE" w:rsidRDefault="00CA3EEE" w:rsidP="00D209F1">
      <w:pPr>
        <w:pStyle w:val="Listaszerbekezds"/>
        <w:numPr>
          <w:ilvl w:val="0"/>
          <w:numId w:val="26"/>
        </w:numPr>
      </w:pPr>
      <w:r>
        <w:t>A szavakat kisbetűssé tettük, hogy kiszűrjük a mondat eleji nagybetűk zavaró hatását</w:t>
      </w:r>
    </w:p>
    <w:p w:rsidR="00CA3EEE" w:rsidRDefault="00CA3EEE" w:rsidP="00D209F1">
      <w:pPr>
        <w:pStyle w:val="Listaszerbekezds"/>
        <w:numPr>
          <w:ilvl w:val="0"/>
          <w:numId w:val="26"/>
        </w:numPr>
      </w:pPr>
      <w:r>
        <w:t>Készítettünk olyan bemenetet is, melyben a digraph-okat kicseréltük egyetlen karakterre (a digraph kezdőbetűje capitalként, pl cs-&gt;C), mivel ezek jelentésileg az esetek döntő többségében így reprezentálhatóak</w:t>
      </w:r>
    </w:p>
    <w:p w:rsidR="00CA3EEE" w:rsidRDefault="00CA3EEE" w:rsidP="00D209F1">
      <w:pPr>
        <w:pStyle w:val="Listaszerbekezds"/>
        <w:numPr>
          <w:ilvl w:val="0"/>
          <w:numId w:val="26"/>
        </w:numPr>
      </w:pPr>
      <w:r>
        <w:t>Az előbbi bemenet esetében keletkezett kisszámú fals pozitív eredmény is, ezek hatása viszont nem számottevő az autoencoder működésében</w:t>
      </w:r>
    </w:p>
    <w:p w:rsidR="00CA3EEE" w:rsidRDefault="00CA3EEE" w:rsidP="00D209F1">
      <w:pPr>
        <w:pStyle w:val="Listaszerbekezds"/>
        <w:numPr>
          <w:ilvl w:val="0"/>
          <w:numId w:val="26"/>
        </w:numPr>
      </w:pPr>
      <w:r>
        <w:t>A szavak hosszát korlátozzuk, mivel egy fix méretű neurális háló bemenetét adják és ennek korlátos a dimenziója, így a legnagyobb szóhosszt 20-nak választottuk, így lefedjük a bemenet 96%-át, és az ennél hosszabb szavak meghatározó többsége összetett szó, melyek összetevői szerepelnek a listában</w:t>
      </w:r>
    </w:p>
    <w:p w:rsidR="00554CD0" w:rsidRDefault="00800A34" w:rsidP="00800A34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44B8E137" wp14:editId="6359A376">
            <wp:extent cx="5400040" cy="2296795"/>
            <wp:effectExtent l="0" t="0" r="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4" w:rsidRPr="00800A34" w:rsidRDefault="00800A34" w:rsidP="00800A34">
      <w:pPr>
        <w:pStyle w:val="Kpalrs"/>
      </w:pPr>
      <w:r>
        <w:t>Karakterentrópiák index szerint</w:t>
      </w:r>
    </w:p>
    <w:p w:rsidR="00D209F1" w:rsidRDefault="00554CD0" w:rsidP="00D209F1">
      <w:r>
        <w:t>A szűrést követően a frek</w:t>
      </w:r>
      <w:r w:rsidR="00D209F1">
        <w:t xml:space="preserve">vencialista 6209349 elemet tartalmazott, </w:t>
      </w:r>
      <w:r w:rsidR="002D440F">
        <w:t xml:space="preserve">ami túl sok lett volna a kísérletek futásideje miatt, ezért </w:t>
      </w:r>
      <w:r w:rsidR="00D209F1">
        <w:t>a tanításhoz a következő adathalmazokat képeztük:</w:t>
      </w:r>
    </w:p>
    <w:p w:rsidR="00D209F1" w:rsidRDefault="002F137E" w:rsidP="00D209F1">
      <w:pPr>
        <w:pStyle w:val="Listaszerbekezds"/>
        <w:numPr>
          <w:ilvl w:val="0"/>
          <w:numId w:val="27"/>
        </w:numPr>
      </w:pPr>
      <w:r>
        <w:t>200000 leggyakoribb szó</w:t>
      </w:r>
    </w:p>
    <w:p w:rsidR="002F137E" w:rsidRDefault="002F137E" w:rsidP="00D209F1">
      <w:pPr>
        <w:pStyle w:val="Listaszerbekezds"/>
        <w:numPr>
          <w:ilvl w:val="0"/>
          <w:numId w:val="27"/>
        </w:numPr>
      </w:pPr>
      <w:r>
        <w:t>200000 véletlenszerűen kiválasztott szó</w:t>
      </w:r>
    </w:p>
    <w:p w:rsidR="002F137E" w:rsidRDefault="002F137E" w:rsidP="00D209F1">
      <w:pPr>
        <w:pStyle w:val="Listaszerbekezds"/>
        <w:numPr>
          <w:ilvl w:val="0"/>
          <w:numId w:val="27"/>
        </w:numPr>
      </w:pPr>
      <w:r>
        <w:t>200000 leggyakoribb szó, melyben a digraphok cserélve lettek</w:t>
      </w:r>
    </w:p>
    <w:p w:rsidR="002F137E" w:rsidRDefault="002F137E" w:rsidP="00D209F1">
      <w:pPr>
        <w:pStyle w:val="Listaszerbekezds"/>
        <w:numPr>
          <w:ilvl w:val="0"/>
          <w:numId w:val="27"/>
        </w:numPr>
      </w:pPr>
      <w:r>
        <w:t>200000 véletlenszerűen kiválasztott szó, digraph-ok cserélve lettek</w:t>
      </w:r>
    </w:p>
    <w:p w:rsidR="002F137E" w:rsidRDefault="002F137E" w:rsidP="002F137E">
      <w:r>
        <w:t>További Split-Brain Autoencoder és Segmentálásos kísérletekhez az alábbi listák készültek:</w:t>
      </w:r>
    </w:p>
    <w:p w:rsidR="002F137E" w:rsidRDefault="00CA372C" w:rsidP="002F137E">
      <w:pPr>
        <w:pStyle w:val="Listaszerbekezds"/>
        <w:numPr>
          <w:ilvl w:val="0"/>
          <w:numId w:val="28"/>
        </w:numPr>
      </w:pPr>
      <w:r>
        <w:t>200000 leggyakoribb szó szétválasztva helyindexek szerint, egyik oszlopban páros helyek, másik oszlopban páratlan helyek szerepelnek, ’_’-vel paddelve a helyek amiket az adott oszlop nem ismer</w:t>
      </w:r>
    </w:p>
    <w:p w:rsidR="00CA372C" w:rsidRDefault="00CA372C" w:rsidP="002F137E">
      <w:pPr>
        <w:pStyle w:val="Listaszerbekezds"/>
        <w:numPr>
          <w:ilvl w:val="0"/>
          <w:numId w:val="28"/>
        </w:numPr>
      </w:pPr>
      <w:r>
        <w:t>200000 leggyakoribb szó szétválasztva magánhangzó-mássalhangzó szerint, egyik oszlopban a szavak magánhangzói, másik oszlopban a magánhangzók szerepelnek, ’_’-vel paddelve</w:t>
      </w:r>
    </w:p>
    <w:p w:rsidR="00CA372C" w:rsidRDefault="00BB5443" w:rsidP="002F137E">
      <w:pPr>
        <w:pStyle w:val="Listaszerbekezds"/>
        <w:numPr>
          <w:ilvl w:val="0"/>
          <w:numId w:val="28"/>
        </w:numPr>
      </w:pPr>
      <w:r>
        <w:t>400000 tetszőlegesen kiválasztott szó, melyekhez társul a szegmentált változatuk is, ezeket a segmentation kísérlethez használtuk</w:t>
      </w:r>
    </w:p>
    <w:p w:rsidR="00BB5443" w:rsidRDefault="0047575F" w:rsidP="00BB5443">
      <w:r>
        <w:t>A fenti c</w:t>
      </w:r>
      <w:r w:rsidR="00BB5443">
        <w:t>orpusok beolvasására több osztály is létrejött, de van egy közös ősük, melyben az interface is implementálva van, így ugyanazokkal a függvényekkel kezelhetőek.</w:t>
      </w:r>
    </w:p>
    <w:p w:rsidR="0048343A" w:rsidRDefault="0048343A" w:rsidP="0048343A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7B12BF33" wp14:editId="662A696C">
            <wp:extent cx="5400040" cy="2298700"/>
            <wp:effectExtent l="0" t="0" r="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3A" w:rsidRPr="0048343A" w:rsidRDefault="0048343A" w:rsidP="0048343A">
      <w:pPr>
        <w:pStyle w:val="Kpalrs"/>
      </w:pPr>
      <w:r>
        <w:t>Szóhosszak eloszlása</w:t>
      </w:r>
    </w:p>
    <w:p w:rsidR="00886D77" w:rsidRDefault="00886D77" w:rsidP="008C7B89">
      <w:pPr>
        <w:pStyle w:val="Cmsor2"/>
      </w:pPr>
      <w:bookmarkStart w:id="11" w:name="_Toc482658056"/>
      <w:r>
        <w:t>Feature kinyerés</w:t>
      </w:r>
      <w:bookmarkEnd w:id="11"/>
    </w:p>
    <w:p w:rsidR="00012D04" w:rsidRDefault="0047575F" w:rsidP="008A4EA7">
      <w:r>
        <w:t>A corpus kezelő osztályok ősében van i</w:t>
      </w:r>
      <w:r w:rsidR="00012D04">
        <w:t>mplementálva a szavak bemenetté,</w:t>
      </w:r>
      <w:r>
        <w:t xml:space="preserve"> és a kimenet szavakká alakításáért felelős függvények.</w:t>
      </w:r>
    </w:p>
    <w:p w:rsidR="008A4EA7" w:rsidRDefault="008A4EA7" w:rsidP="008A4EA7">
      <w:r>
        <w:t>A bemeneti szavak minden karaktere egy V dimenziós vektorba van</w:t>
      </w:r>
      <w:r w:rsidR="00DD426F">
        <w:t xml:space="preserve"> leképezve, ahol V a corpus abc-</w:t>
      </w:r>
      <w:r>
        <w:t>jének a hosszával egyenlő, tehát egy V dimenziós one-hot encoding modellt használunk karakterszinten. Ezeket a vektorokat sorban egymás után fűzve kapjuk meg a szót reprezentáló feature vektort. A szava</w:t>
      </w:r>
      <w:r w:rsidR="00790F9C">
        <w:t xml:space="preserve">k hosszát korlátoztuk 20-ra, tehát a rövidebb szavak elejét space karakterrel paddeljük, hogy mindegyik vektor ugyanakkora dimenziójú legyen. A </w:t>
      </w:r>
      <w:r w:rsidR="00143463">
        <w:t>teljes bemeneti dimenzió így 20V</w:t>
      </w:r>
      <w:r w:rsidR="00790F9C">
        <w:t>. Az alábbi ábrán látható, hogy poz</w:t>
      </w:r>
      <w:r w:rsidR="00665298">
        <w:t>íc</w:t>
      </w:r>
      <w:r w:rsidR="00790F9C">
        <w:t>iónként hogyan változik a karakterek entrópiája az összes 10 hosszú magyar szót figyelembe véve. Mivel a szavak végén láthatóan kisebb az entrópia, itt könnyebb logikus szabályokat találni, így könnyebben tömöríthető is lehet.</w:t>
      </w:r>
    </w:p>
    <w:p w:rsidR="00886D77" w:rsidRDefault="00EE1741" w:rsidP="008C6680">
      <w:r>
        <w:t>A program akármilyen bemenetre adaptívan abc-t készít, így nem jelent számára problémát az sem, ha teljesen más nyelvű, vagy akár karakterkészletű nyelven kéne tanulnia, mivel ehhez automatikusan alkalmazkodni képes.</w:t>
      </w:r>
    </w:p>
    <w:p w:rsidR="00886D77" w:rsidRDefault="008C7B89" w:rsidP="008C7B89">
      <w:pPr>
        <w:pStyle w:val="Cmsor1"/>
      </w:pPr>
      <w:bookmarkStart w:id="12" w:name="_Toc482658057"/>
      <w:r>
        <w:lastRenderedPageBreak/>
        <w:t>Kísérleti Beállítások</w:t>
      </w:r>
      <w:bookmarkEnd w:id="12"/>
    </w:p>
    <w:p w:rsidR="00143463" w:rsidRPr="00143463" w:rsidRDefault="00143463" w:rsidP="00143463">
      <w:r>
        <w:t>A neurális hálók bemeneti és kimenete tehát 20V ho</w:t>
      </w:r>
      <w:r w:rsidR="00AE6FD6">
        <w:t>sszú vektorok, a tanuló algoritmus ebből a loss-t Euclideszi távolság alapján számolja, és propagálja vissza a súlyokra. A kiementi vektor nincs korlátozva 0 és 1 értékekre, bármilyen valós számot felvehetnek. Így a kimeneti vektorból a szót úgy képezzük, hogy az adott karakterhez tartozó vektort vizsgáljuk, és abból kiválasztjuk a legnagyobb értéket, és az ehhez tartozó vektort hozzáfűzzük a kimeneti szóhoz. Így a kimeneti szó a bemenetihez hasonló</w:t>
      </w:r>
      <w:r w:rsidR="006202DC">
        <w:t>an 20 hosszú</w:t>
      </w:r>
      <w:r w:rsidR="00A25B08">
        <w:t>,</w:t>
      </w:r>
      <w:r w:rsidR="006202DC">
        <w:t xml:space="preserve"> szóközökkel</w:t>
      </w:r>
      <w:r w:rsidR="00AE6FD6">
        <w:t xml:space="preserve"> tűzdelt lesz.</w:t>
      </w:r>
    </w:p>
    <w:p w:rsidR="0082557D" w:rsidRDefault="0082557D" w:rsidP="0082557D">
      <w:pPr>
        <w:pStyle w:val="Cmsor2"/>
      </w:pPr>
      <w:bookmarkStart w:id="13" w:name="_Toc482658058"/>
      <w:r>
        <w:t>Alapvető kísérleti beállítások, környezeti változók</w:t>
      </w:r>
      <w:bookmarkEnd w:id="13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optimalizáló függvény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 w:rsidRPr="00A362B3">
              <w:t>tf.train.AdamOptimizer()</w:t>
            </w:r>
          </w:p>
        </w:tc>
      </w:tr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nemlinearitás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 w:rsidRPr="00A362B3">
              <w:t>tf.nn.sigmoid</w:t>
            </w:r>
            <w:r w:rsidR="003C44EE">
              <w:t>()</w:t>
            </w:r>
            <w:r>
              <w:t xml:space="preserve"> (sokkal jobban teljesített mint a relu, vagy tanh)</w:t>
            </w:r>
          </w:p>
        </w:tc>
      </w:tr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rétegek száma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3…9</w:t>
            </w:r>
          </w:p>
        </w:tc>
      </w:tr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enkóder neuronok száma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10-1000</w:t>
            </w:r>
          </w:p>
        </w:tc>
      </w:tr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tanítási türelem (early stopping)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30 lépésenként mintavételezi a loss-t a validation data-n, ezt vizsgálja 20 egymást követő pontban, ha növekedik az értéke, early stopping módba vált és kiértékeli a tanítást</w:t>
            </w:r>
          </w:p>
        </w:tc>
      </w:tr>
      <w:tr w:rsidR="00A362B3" w:rsidTr="00A362B3"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train-validation-test felbontás</w:t>
            </w:r>
          </w:p>
        </w:tc>
        <w:tc>
          <w:tcPr>
            <w:tcW w:w="4247" w:type="dxa"/>
          </w:tcPr>
          <w:p w:rsidR="00A362B3" w:rsidRDefault="00A362B3" w:rsidP="0082557D">
            <w:pPr>
              <w:ind w:firstLine="0"/>
            </w:pPr>
            <w:r>
              <w:t>80%-10%-10%, a teszt adatot egyáltalán nem látja a tanulás során, csak azon értékeljük ki a teljesítményét</w:t>
            </w:r>
          </w:p>
        </w:tc>
      </w:tr>
      <w:tr w:rsidR="006A24C2" w:rsidTr="00A362B3">
        <w:tc>
          <w:tcPr>
            <w:tcW w:w="4247" w:type="dxa"/>
          </w:tcPr>
          <w:p w:rsidR="006A24C2" w:rsidRDefault="006A24C2" w:rsidP="0082557D">
            <w:pPr>
              <w:ind w:firstLine="0"/>
            </w:pPr>
            <w:r>
              <w:t>kísérletek futásszáma</w:t>
            </w:r>
          </w:p>
        </w:tc>
        <w:tc>
          <w:tcPr>
            <w:tcW w:w="4247" w:type="dxa"/>
          </w:tcPr>
          <w:p w:rsidR="006A24C2" w:rsidRDefault="006A24C2" w:rsidP="0082557D">
            <w:pPr>
              <w:ind w:firstLine="0"/>
            </w:pPr>
            <w:r>
              <w:t>2, hogy elimináljuk az inicializálásból eredő szórást</w:t>
            </w:r>
          </w:p>
        </w:tc>
      </w:tr>
    </w:tbl>
    <w:p w:rsidR="0082557D" w:rsidRPr="0082557D" w:rsidRDefault="0082557D" w:rsidP="0082557D"/>
    <w:p w:rsidR="0082557D" w:rsidRDefault="0082557D" w:rsidP="0082557D">
      <w:pPr>
        <w:pStyle w:val="Cmsor2"/>
      </w:pPr>
      <w:bookmarkStart w:id="14" w:name="_Toc482658059"/>
      <w:r>
        <w:lastRenderedPageBreak/>
        <w:t>Evolúciós algoritmus</w:t>
      </w:r>
      <w:bookmarkEnd w:id="14"/>
    </w:p>
    <w:p w:rsidR="0082557D" w:rsidRDefault="00065F08" w:rsidP="0082557D">
      <w:r>
        <w:t>A hiperpar</w:t>
      </w:r>
      <w:r w:rsidR="006A24C2">
        <w:t>améterek optimalizálásához létrehoztunk egy evolúciós algoritmust, melynek populációja neurális hálókból áll, az egyének paraméterei pedig az</w:t>
      </w:r>
      <w:r w:rsidR="00E333E7">
        <w:t xml:space="preserve"> adott háló rétegszáma, és a rétegekben lévő neuronok száma egy listában tárolva.</w:t>
      </w:r>
    </w:p>
    <w:p w:rsidR="00E333E7" w:rsidRDefault="00E333E7" w:rsidP="0082557D">
      <w:r>
        <w:t>Az algoritmus működése röviden a következő:</w:t>
      </w:r>
    </w:p>
    <w:p w:rsidR="00E333E7" w:rsidRDefault="00E333E7" w:rsidP="00E333E7">
      <w:pPr>
        <w:pStyle w:val="Listaszerbekezds"/>
        <w:numPr>
          <w:ilvl w:val="0"/>
          <w:numId w:val="29"/>
        </w:numPr>
      </w:pPr>
      <w:r>
        <w:t xml:space="preserve">Létrehozunk egy populációt (40 fő), mindegyik </w:t>
      </w:r>
      <w:r w:rsidR="00BA3CDE">
        <w:t xml:space="preserve">egyén </w:t>
      </w:r>
      <w:r>
        <w:t>paramétereit random inicializálva</w:t>
      </w:r>
      <w:r w:rsidR="008B5DEC">
        <w:t>, így sok különböző rétegszámú és neuronszámú háló keletkezik</w:t>
      </w:r>
    </w:p>
    <w:p w:rsidR="00E333E7" w:rsidRDefault="00E333E7" w:rsidP="00E333E7">
      <w:pPr>
        <w:pStyle w:val="Listaszerbekezds"/>
        <w:numPr>
          <w:ilvl w:val="0"/>
          <w:numId w:val="29"/>
        </w:numPr>
      </w:pPr>
      <w:r>
        <w:t>Mindegyik neurális hálót létrehozzuk és tanítjuk, majd eltároljuk a total loss-t és a character accuracy-t</w:t>
      </w:r>
    </w:p>
    <w:p w:rsidR="00E333E7" w:rsidRDefault="00E333E7" w:rsidP="00E333E7">
      <w:pPr>
        <w:pStyle w:val="Listaszerbekezds"/>
        <w:numPr>
          <w:ilvl w:val="1"/>
          <w:numId w:val="29"/>
        </w:numPr>
      </w:pPr>
      <w:r>
        <w:t>Kiválasztjuk a legjobban teljesítő 30%-ot és megtartjuk</w:t>
      </w:r>
    </w:p>
    <w:p w:rsidR="00E333E7" w:rsidRDefault="00E333E7" w:rsidP="00E333E7">
      <w:pPr>
        <w:pStyle w:val="Listaszerbekezds"/>
        <w:numPr>
          <w:ilvl w:val="1"/>
          <w:numId w:val="29"/>
        </w:numPr>
      </w:pPr>
      <w:r>
        <w:t>A populáció 10%-át mutációnak vetjük alá, ekkor változhat az egyes rétegekben lévő neuronok száma, és a rétegek száma is</w:t>
      </w:r>
    </w:p>
    <w:p w:rsidR="00E333E7" w:rsidRDefault="00E333E7" w:rsidP="00E333E7">
      <w:pPr>
        <w:pStyle w:val="Listaszerbekezds"/>
        <w:numPr>
          <w:ilvl w:val="1"/>
          <w:numId w:val="29"/>
        </w:numPr>
      </w:pPr>
      <w:r>
        <w:t xml:space="preserve">Végigfutunk a maradékon és abból 10% valószínűséggel választunk véletlenszerűen túlélőket, </w:t>
      </w:r>
    </w:p>
    <w:p w:rsidR="00E333E7" w:rsidRDefault="00E333E7" w:rsidP="00E333E7">
      <w:pPr>
        <w:pStyle w:val="Listaszerbekezds"/>
        <w:numPr>
          <w:ilvl w:val="1"/>
          <w:numId w:val="29"/>
        </w:numPr>
      </w:pPr>
      <w:r>
        <w:t>Amíg el nem érjük az eredeti populáció lélekszámát</w:t>
      </w:r>
      <w:r w:rsidR="00E22FEA">
        <w:t>, véletlenszerűen házasítunk tetszőleges egyéneket, ekkor a gyerekük az apától a háló bal felét, az anyától a háló jobb felét örökli, így nagyon aszimmetrikus mutánsok is létrejöhetnek, melyeknek az életképessége kétes</w:t>
      </w:r>
    </w:p>
    <w:p w:rsidR="00E22FEA" w:rsidRDefault="00E22FEA" w:rsidP="00E22FEA">
      <w:r>
        <w:t>A 2-es lépés egy generáció, a konvergencia nagyon gyors, általában 3 generáció elegendő az optimálishoz közeli beállítást megtal</w:t>
      </w:r>
      <w:r w:rsidR="00BA3CDE">
        <w:t>álni. Ezzel nagyon lecsökkentettük a szükséges kísérletek számát, mivel nem kell bejárni a nagyon költséges sok dimenziós, sok rétegű területeket, mivel azok teljesítménye elmarad a kisebb rétegszámú hálókétól.</w:t>
      </w:r>
    </w:p>
    <w:p w:rsidR="0082557D" w:rsidRDefault="007C6020" w:rsidP="0082557D">
      <w:pPr>
        <w:pStyle w:val="Cmsor2"/>
      </w:pPr>
      <w:bookmarkStart w:id="15" w:name="_Toc482658060"/>
      <w:r>
        <w:t>Kimerítő bejárás</w:t>
      </w:r>
      <w:bookmarkEnd w:id="15"/>
    </w:p>
    <w:p w:rsidR="00230CAD" w:rsidRPr="00230CAD" w:rsidRDefault="00A400F1" w:rsidP="001E3D41">
      <w:r>
        <w:t>Ezen módszer lényege az volt hogy egységes képet kapjunk a hiperparaméterek teréről, és azt könnyen kiértékelhetővé tegyük. Itt értelemszerűen csak az egy rétegű hálóval próbálkoztunk, mivel több rétegnél nagyon gyorsan megugrik a kísérletek száma. Az enkóder réteg neuronszámát változtattuk 20-tól egészen 500-ig 20-as lépésekben.</w:t>
      </w:r>
    </w:p>
    <w:p w:rsidR="008C7B89" w:rsidRDefault="008C7B89">
      <w:pPr>
        <w:spacing w:after="0" w:line="240" w:lineRule="auto"/>
        <w:ind w:firstLine="0"/>
        <w:jc w:val="left"/>
      </w:pPr>
      <w:r>
        <w:br w:type="page"/>
      </w:r>
    </w:p>
    <w:p w:rsidR="008C7B89" w:rsidRDefault="008C7B89" w:rsidP="008C7B89">
      <w:pPr>
        <w:pStyle w:val="Cmsor1"/>
      </w:pPr>
      <w:bookmarkStart w:id="16" w:name="_Toc482658061"/>
      <w:r>
        <w:lastRenderedPageBreak/>
        <w:t>Eredmények kiértékelése</w:t>
      </w:r>
      <w:bookmarkEnd w:id="16"/>
    </w:p>
    <w:p w:rsidR="00666865" w:rsidRDefault="00666865" w:rsidP="00666865">
      <w:r>
        <w:t xml:space="preserve">A kiértékelés alapjául a test adaton végzett karakterszintű pontosság, szószintű pontosság és átlagos </w:t>
      </w:r>
      <w:r w:rsidR="00E07632">
        <w:t>Levenshtein távolság szolgál, melyet a rekonstruált szó és a bemeneti szó között nézünk.</w:t>
      </w:r>
    </w:p>
    <w:p w:rsidR="009350F4" w:rsidRDefault="009350F4" w:rsidP="009350F4">
      <w:pPr>
        <w:pStyle w:val="Cmsor2"/>
      </w:pPr>
      <w:bookmarkStart w:id="17" w:name="_Toc482658062"/>
      <w:r>
        <w:t>Autoencoder, Variational Autoencoder</w:t>
      </w:r>
      <w:bookmarkEnd w:id="17"/>
    </w:p>
    <w:p w:rsidR="00E07632" w:rsidRDefault="00EA6DF5" w:rsidP="00666865">
      <w:r>
        <w:t>Miután lefutottak a kísérletek arra az eredményre jutottunk, hogy az egy rejtett rétegű sima autoenkóder teljesít legjobban, mégpedig akkor</w:t>
      </w:r>
      <w:r w:rsidR="008F7CFB">
        <w:t>,</w:t>
      </w:r>
      <w:r>
        <w:t xml:space="preserve"> ha a rejtett réteg a legnagyobb. Több réteg esetén a többszörös nemlinearitás információveszteséggel is járhat, így a rekonstrukciót nehezíti. Ez egyáltalán nem meglepő, minél több neuronunk van, annál egyszerűbb a feladat, például a bemenettel egyező neuronszámú hidden layer esetén elegendő lenne megtanulnia az identitás függvényt a hálónak. 500-as rejtett réteggel már szinte tökéletes </w:t>
      </w:r>
      <w:r w:rsidR="00EE56F5">
        <w:t xml:space="preserve">volt </w:t>
      </w:r>
      <w:r>
        <w:t>a visszaállí</w:t>
      </w:r>
      <w:r w:rsidR="00EE56F5">
        <w:t>tási pontosság.</w:t>
      </w:r>
    </w:p>
    <w:p w:rsidR="0046788B" w:rsidRDefault="0075504A" w:rsidP="0075504A">
      <w:pPr>
        <w:pStyle w:val="Kp"/>
      </w:pPr>
      <w:r>
        <w:rPr>
          <w:noProof/>
          <w:lang w:eastAsia="hu-HU"/>
        </w:rPr>
        <w:drawing>
          <wp:inline distT="0" distB="0" distL="0" distR="0" wp14:anchorId="0A45B524" wp14:editId="0F7F24E8">
            <wp:extent cx="5400040" cy="2793365"/>
            <wp:effectExtent l="0" t="0" r="0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4A" w:rsidRPr="0075504A" w:rsidRDefault="0075504A" w:rsidP="0075504A">
      <w:pPr>
        <w:pStyle w:val="Kpalrs"/>
      </w:pPr>
      <w:r>
        <w:t>Egy rejtett réteggel végzett kísérletek legjobb eredményei osztályokra bontva</w:t>
      </w:r>
    </w:p>
    <w:p w:rsidR="0075504A" w:rsidRDefault="0075504A" w:rsidP="00666865">
      <w:r>
        <w:t>A sima autoencodert és variational autoencodert Levenshtein zajjal terhelt bemenettel is teszteltük, hogy információt kapjunk a hálók zajszűrő képességéről.</w:t>
      </w:r>
    </w:p>
    <w:p w:rsidR="0075504A" w:rsidRDefault="0075504A" w:rsidP="0075504A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76CC7F6A" wp14:editId="333ED50A">
            <wp:extent cx="5400040" cy="2792730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4A" w:rsidRDefault="0075504A" w:rsidP="0075504A">
      <w:pPr>
        <w:pStyle w:val="Kpalrs"/>
      </w:pPr>
      <w:r>
        <w:t xml:space="preserve">Levenshtein zajjal terhelt </w:t>
      </w:r>
      <w:r w:rsidR="00E87ECD">
        <w:t xml:space="preserve">legjobb </w:t>
      </w:r>
      <w:r>
        <w:t>Autoencoder és Variational Autoencoder</w:t>
      </w:r>
      <w:r w:rsidR="00E87ECD">
        <w:t xml:space="preserve"> modellek</w:t>
      </w:r>
    </w:p>
    <w:p w:rsidR="0075504A" w:rsidRDefault="00AD6F0B" w:rsidP="00AD6F0B">
      <w:pPr>
        <w:pStyle w:val="Kp"/>
      </w:pPr>
      <w:r>
        <w:rPr>
          <w:noProof/>
          <w:lang w:eastAsia="hu-HU"/>
        </w:rPr>
        <w:drawing>
          <wp:inline distT="0" distB="0" distL="0" distR="0" wp14:anchorId="4DB5F82E" wp14:editId="1FA8ACA7">
            <wp:extent cx="5400040" cy="2239010"/>
            <wp:effectExtent l="0" t="0" r="0" b="889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0B" w:rsidRPr="00AD6F0B" w:rsidRDefault="00AD6F0B" w:rsidP="00AD6F0B">
      <w:pPr>
        <w:pStyle w:val="Kpalrs"/>
      </w:pPr>
      <w:r>
        <w:t>A ka</w:t>
      </w:r>
      <w:r w:rsidR="00902624">
        <w:t>rakterszintű pontosság</w:t>
      </w:r>
      <w:r>
        <w:t xml:space="preserve"> az enkóder neuronok függvényében</w:t>
      </w:r>
    </w:p>
    <w:p w:rsidR="0082557D" w:rsidRDefault="009350F4" w:rsidP="009350F4">
      <w:pPr>
        <w:pStyle w:val="Cmsor2"/>
      </w:pPr>
      <w:bookmarkStart w:id="18" w:name="_Toc482658063"/>
      <w:r>
        <w:t>Split-Brain Autoencoder</w:t>
      </w:r>
      <w:bookmarkEnd w:id="18"/>
    </w:p>
    <w:p w:rsidR="00CB3819" w:rsidRDefault="00385831" w:rsidP="00385831">
      <w:pPr>
        <w:pStyle w:val="Cmsor3"/>
      </w:pPr>
      <w:bookmarkStart w:id="19" w:name="_Toc482658064"/>
      <w:r>
        <w:t>Pozíció alapján szegmentálva</w:t>
      </w:r>
      <w:bookmarkEnd w:id="19"/>
    </w:p>
    <w:p w:rsidR="00385831" w:rsidRDefault="00CB44C3" w:rsidP="00385831">
      <w:r>
        <w:t>A legnagyobb elért pontosság 84,7% volt.</w:t>
      </w:r>
    </w:p>
    <w:p w:rsidR="00CB44C3" w:rsidRDefault="00CB44C3" w:rsidP="00CB44C3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528B5BD5" wp14:editId="02A3DF92">
            <wp:extent cx="1927860" cy="2414760"/>
            <wp:effectExtent l="0" t="0" r="0" b="508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088" cy="242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3" w:rsidRPr="00CB44C3" w:rsidRDefault="00CB44C3" w:rsidP="00CB44C3">
      <w:pPr>
        <w:pStyle w:val="Kpalrs"/>
      </w:pPr>
      <w:r>
        <w:t>Az eredmények magyarhoz hasonlító szavak, de nem az eredetivel egyezőek</w:t>
      </w:r>
    </w:p>
    <w:p w:rsidR="00385831" w:rsidRDefault="00385831" w:rsidP="00385831">
      <w:pPr>
        <w:pStyle w:val="Cmsor3"/>
      </w:pPr>
      <w:bookmarkStart w:id="20" w:name="_Toc482658065"/>
      <w:r>
        <w:t>Magánhangzó-mássalhangzó alapján szegmentálva</w:t>
      </w:r>
      <w:bookmarkEnd w:id="20"/>
    </w:p>
    <w:p w:rsidR="00385831" w:rsidRPr="00385831" w:rsidRDefault="005C0A4C" w:rsidP="00385831">
      <w:r>
        <w:t>Itt a legnagyobb pontosság 84.3% volt, de a rekonstruált szavak lényegében egyáltalán nem is hasonlítanak a bemeneti szavakra, ezért ezek a kísérletek nem hozták a kívánt eredményeket.</w:t>
      </w:r>
    </w:p>
    <w:p w:rsidR="009350F4" w:rsidRDefault="009350F4" w:rsidP="009350F4">
      <w:pPr>
        <w:pStyle w:val="Cmsor2"/>
      </w:pPr>
      <w:bookmarkStart w:id="21" w:name="_Toc482658066"/>
      <w:r>
        <w:t>Segmentation</w:t>
      </w:r>
      <w:bookmarkEnd w:id="21"/>
    </w:p>
    <w:p w:rsidR="0069418C" w:rsidRDefault="0075504A" w:rsidP="0075504A">
      <w:pPr>
        <w:rPr>
          <w:noProof/>
          <w:lang w:eastAsia="hu-HU"/>
        </w:rPr>
      </w:pPr>
      <w:r>
        <w:rPr>
          <w:noProof/>
          <w:lang w:eastAsia="hu-HU"/>
        </w:rPr>
        <w:t>Az alábbi táblázatban láthatóak a szegmentálásos kísérlet eredményei, melyek a rejtett réteg dimenziójának függvényében ábrázolva is lettek.</w:t>
      </w:r>
    </w:p>
    <w:p w:rsidR="00727E5C" w:rsidRPr="00CB3819" w:rsidRDefault="00727E5C" w:rsidP="00727E5C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 wp14:anchorId="5EE53793" wp14:editId="1A91F81E">
            <wp:extent cx="1851492" cy="295402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990" r="-1"/>
                    <a:stretch/>
                  </pic:blipFill>
                  <pic:spPr bwMode="auto">
                    <a:xfrm>
                      <a:off x="0" y="0"/>
                      <a:ext cx="1871416" cy="298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E5C" w:rsidRDefault="00727E5C" w:rsidP="00727E5C">
      <w:pPr>
        <w:pStyle w:val="Kp"/>
      </w:pPr>
      <w:r>
        <w:rPr>
          <w:noProof/>
          <w:lang w:eastAsia="hu-HU"/>
        </w:rPr>
        <w:drawing>
          <wp:inline distT="0" distB="0" distL="0" distR="0" wp14:anchorId="6CE85815" wp14:editId="28881EE2">
            <wp:extent cx="5400040" cy="2437130"/>
            <wp:effectExtent l="0" t="0" r="0" b="127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5C" w:rsidRDefault="00727E5C" w:rsidP="00727E5C">
      <w:pPr>
        <w:pStyle w:val="Kpalrs"/>
      </w:pPr>
      <w:r>
        <w:t>A szegmentáló architektúra teljesítménye az enkóder neuronok függvényében</w:t>
      </w:r>
    </w:p>
    <w:p w:rsidR="009350F4" w:rsidRPr="009350F4" w:rsidRDefault="000C7065" w:rsidP="009350F4">
      <w:r>
        <w:t>Érdekes módon nincs különösebb korreláció az enkóder réteg és az eredmény pontossága között.</w:t>
      </w:r>
    </w:p>
    <w:p w:rsidR="008C7B89" w:rsidRDefault="008C7B89">
      <w:pPr>
        <w:spacing w:after="0" w:line="240" w:lineRule="auto"/>
        <w:ind w:firstLine="0"/>
        <w:jc w:val="left"/>
      </w:pPr>
      <w:r>
        <w:br w:type="page"/>
      </w:r>
    </w:p>
    <w:p w:rsidR="008C7B89" w:rsidRDefault="002A0A94" w:rsidP="002A0A94">
      <w:pPr>
        <w:pStyle w:val="Cmsor1"/>
      </w:pPr>
      <w:bookmarkStart w:id="22" w:name="_Toc482658067"/>
      <w:r>
        <w:lastRenderedPageBreak/>
        <w:t>Konklúzió</w:t>
      </w:r>
      <w:bookmarkEnd w:id="22"/>
    </w:p>
    <w:p w:rsidR="002A0A94" w:rsidRDefault="00C430B3" w:rsidP="002A0A94">
      <w:r>
        <w:t>Tömörítésre aligha használható az architektú</w:t>
      </w:r>
      <w:r w:rsidR="004A6306">
        <w:t xml:space="preserve">ra, mivel az eleve viszonylag tömör karakterekbe kódolt információból első lépésben az 20V hosszú vektort készítünk, mely nagyon megnöveli a méretét, </w:t>
      </w:r>
      <w:r w:rsidR="00071026">
        <w:t xml:space="preserve">és ezt nehéz tömöríteni az eredeti reprezentációnál jobban, mivel nagyon ritka lesz az adattömb amivel dolgunk van. </w:t>
      </w:r>
    </w:p>
    <w:p w:rsidR="00071026" w:rsidRDefault="00071026" w:rsidP="002A0A94">
      <w:r>
        <w:t>A Split-Brain architektúra érdekes eredményekkel szolgált, magyar jellegű szavakat produkált, azonban az input szót nem tudta visszaállítani.</w:t>
      </w:r>
    </w:p>
    <w:p w:rsidR="00071026" w:rsidRPr="002A0A94" w:rsidRDefault="00071026" w:rsidP="002A0A94">
      <w:r>
        <w:t>A szegmentálásos kísérletek eredménye a legmeglepőpp, mivel ettől nem vártunk nagy pontosságot, mégis kifejezetten jól működött erre a feladatra az ilyen jellegű feed-forward modell</w:t>
      </w:r>
    </w:p>
    <w:p w:rsidR="0063585C" w:rsidRDefault="0063585C" w:rsidP="00816BCB">
      <w:pPr>
        <w:pStyle w:val="Fejezetcimszmozsnlkl"/>
      </w:pPr>
      <w:bookmarkStart w:id="23" w:name="_Toc482658068"/>
      <w:r w:rsidRPr="00B50CAA">
        <w:lastRenderedPageBreak/>
        <w:t>Irodalomjegyzék</w:t>
      </w:r>
      <w:bookmarkEnd w:id="23"/>
    </w:p>
    <w:p w:rsidR="008C7B89" w:rsidRDefault="008C7B89" w:rsidP="008C7B89">
      <w:pPr>
        <w:pStyle w:val="Irodalomjegyzksor"/>
      </w:pPr>
      <w:bookmarkStart w:id="24" w:name="_Ref482101455"/>
      <w:r w:rsidRPr="008C7B89">
        <w:t>Y.Bengio,A.Courville,andP.Vincent,“Representationlearning: Areview and new perspectives,” IEEE Trans. PAMI, vol. 35, no. 8, pp. 1798–1828, 2013.</w:t>
      </w:r>
      <w:bookmarkEnd w:id="24"/>
    </w:p>
    <w:p w:rsidR="008C7B89" w:rsidRDefault="008C7B89" w:rsidP="008C7B89">
      <w:pPr>
        <w:pStyle w:val="Irodalomjegyzksor"/>
      </w:pPr>
      <w:bookmarkStart w:id="25" w:name="_Ref482103563"/>
      <w:r w:rsidRPr="008C7B89">
        <w:t>G. E. Hinton and R. R. Salakhutdinov, “Reducing the dimensionality of data with neural networks,” science, vol. 313, no. 5786, pp. 504–507, 2006.</w:t>
      </w:r>
      <w:bookmarkEnd w:id="25"/>
    </w:p>
    <w:p w:rsidR="008C7B89" w:rsidRDefault="008C7B89" w:rsidP="008C7B89">
      <w:pPr>
        <w:pStyle w:val="Irodalomjegyzksor"/>
      </w:pPr>
      <w:bookmarkStart w:id="26" w:name="_Ref482104003"/>
      <w:r w:rsidRPr="008C7B89">
        <w:t>W. Rong, Y. Nie, Y. Ouyang, B. Peng, and Z. Xiong, “Auto-encoder based bagging architecture for sentiment analysis,” Journal of Visual Languages &amp; Computing, vol. 25, no. 6, pp. 840–849, 2014.</w:t>
      </w:r>
      <w:bookmarkEnd w:id="26"/>
    </w:p>
    <w:p w:rsidR="008C7B89" w:rsidRDefault="008C7B89" w:rsidP="008C7B89">
      <w:pPr>
        <w:pStyle w:val="Irodalomjegyzksor"/>
      </w:pPr>
      <w:bookmarkStart w:id="27" w:name="_Ref482104078"/>
      <w:r w:rsidRPr="008C7B89">
        <w:t>S. Lu, Z. Chen, B. Xu, et al., “Learning new semi-supervised deep autoencoder features for statistical machine translation.,” in ACL (1), pp. 122– 132, 2014.</w:t>
      </w:r>
      <w:bookmarkEnd w:id="27"/>
    </w:p>
    <w:p w:rsidR="008C7B89" w:rsidRDefault="008C7B89" w:rsidP="008C7B89">
      <w:pPr>
        <w:pStyle w:val="Irodalomjegyzksor"/>
      </w:pPr>
      <w:bookmarkStart w:id="28" w:name="_Ref482104135"/>
      <w:r w:rsidRPr="008C7B89">
        <w:t>J. Li, M.-T. Luong, and D. Jurafsky, “A hierarchical neural autoencoder for paragraphs and documents,” arXiv preprint arXiv:1506.01057, 2015.</w:t>
      </w:r>
      <w:bookmarkEnd w:id="28"/>
    </w:p>
    <w:p w:rsidR="008C7B89" w:rsidRDefault="008C7B89" w:rsidP="008C7B89">
      <w:pPr>
        <w:pStyle w:val="Irodalomjegyzksor"/>
      </w:pPr>
      <w:bookmarkStart w:id="29" w:name="_Ref482104626"/>
      <w:r w:rsidRPr="008C7B89">
        <w:t>P. Mirowski, M. Ranzato, and Y. LeCun, “Dynamic auto-encoders for semantic indexing,” in Proceedings of the NIPS 2010 Workshop on Deep Learning, pp. 1–9, 2010.</w:t>
      </w:r>
      <w:bookmarkEnd w:id="29"/>
    </w:p>
    <w:p w:rsidR="008C7B89" w:rsidRDefault="008C7B89" w:rsidP="008C7B89">
      <w:pPr>
        <w:pStyle w:val="Irodalomjegyzksor"/>
      </w:pPr>
      <w:bookmarkStart w:id="30" w:name="_Ref482104679"/>
      <w:r w:rsidRPr="008C7B89">
        <w:t>C. Zhang, S. Bengio, M. Hardt, B. Recht, and O. Vinyals, “Understanding deep learning requires rethinking generalization.” 2017.</w:t>
      </w:r>
      <w:bookmarkEnd w:id="30"/>
    </w:p>
    <w:p w:rsidR="008C7B89" w:rsidRDefault="008C7B89" w:rsidP="008C7B89">
      <w:pPr>
        <w:pStyle w:val="Irodalomjegyzksor"/>
      </w:pPr>
      <w:r w:rsidRPr="008C7B89">
        <w:t>P. Baldi, “Autoencoders, unsupervised learning, and deep architectures.,” ICML unsupervised and transfer learning, vol. 27, no. 37-50, p. 1, 2012.</w:t>
      </w:r>
    </w:p>
    <w:p w:rsidR="008C7B89" w:rsidRDefault="008C7B89" w:rsidP="008C7B89">
      <w:pPr>
        <w:pStyle w:val="Irodalomjegyzksor"/>
      </w:pPr>
      <w:bookmarkStart w:id="31" w:name="_Ref482541082"/>
      <w:r w:rsidRPr="008C7B89">
        <w:t>Cs. Oravecz, T. Váradi, and B. Sass, “The Hungarian Gigaword Corpus,” in Proceedings of LREC 2014, 2014.</w:t>
      </w:r>
      <w:bookmarkEnd w:id="31"/>
    </w:p>
    <w:p w:rsidR="00DE2DA1" w:rsidRPr="00EE1A1F" w:rsidRDefault="008C7B89" w:rsidP="00DE2DA1">
      <w:pPr>
        <w:pStyle w:val="Irodalomjegyzksor"/>
      </w:pPr>
      <w:bookmarkStart w:id="32" w:name="_Ref482541377"/>
      <w:r w:rsidRPr="008C7B89">
        <w:t>L. Han, A. L. Kashyap, T. Finin, J. Mayﬁeld, and J. Weese, “Umbc_ebiquity-core: Semantic textual similarity systems,” in Second Joint Conference on Lexical and Computational Semantics (*SEM), (Atlanta, Georgia, USA), pp. 44–52, Association for Computational Linguistics, 2013.</w:t>
      </w:r>
      <w:bookmarkEnd w:id="32"/>
    </w:p>
    <w:p w:rsidR="00B50CAA" w:rsidRDefault="00B50CAA" w:rsidP="00B50CAA"/>
    <w:sectPr w:rsidR="00B50CAA" w:rsidSect="00D23BFC">
      <w:headerReference w:type="even" r:id="rId22"/>
      <w:footerReference w:type="default" r:id="rId23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7A3F" w:rsidRDefault="00747A3F">
      <w:r>
        <w:separator/>
      </w:r>
    </w:p>
  </w:endnote>
  <w:endnote w:type="continuationSeparator" w:id="0">
    <w:p w:rsidR="00747A3F" w:rsidRDefault="00747A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1E99" w:rsidRDefault="00681E9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85C" w:rsidRDefault="00C00B3C" w:rsidP="00C00B3C">
    <w:pPr>
      <w:pStyle w:val="llb"/>
    </w:pPr>
    <w:r>
      <w:rPr>
        <w:rStyle w:val="Oldalszm"/>
      </w:rPr>
      <w:tab/>
    </w:r>
    <w:r w:rsidR="0063585C">
      <w:rPr>
        <w:rStyle w:val="Oldalszm"/>
      </w:rPr>
      <w:fldChar w:fldCharType="begin"/>
    </w:r>
    <w:r w:rsidR="0063585C">
      <w:rPr>
        <w:rStyle w:val="Oldalszm"/>
      </w:rPr>
      <w:instrText xml:space="preserve"> PAGE </w:instrText>
    </w:r>
    <w:r w:rsidR="0063585C">
      <w:rPr>
        <w:rStyle w:val="Oldalszm"/>
      </w:rPr>
      <w:fldChar w:fldCharType="separate"/>
    </w:r>
    <w:r w:rsidR="00DC6195">
      <w:rPr>
        <w:rStyle w:val="Oldalszm"/>
        <w:noProof/>
      </w:rPr>
      <w:t>11</w:t>
    </w:r>
    <w:r w:rsidR="0063585C"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7A3F" w:rsidRDefault="00747A3F">
      <w:r>
        <w:separator/>
      </w:r>
    </w:p>
  </w:footnote>
  <w:footnote w:type="continuationSeparator" w:id="0">
    <w:p w:rsidR="00747A3F" w:rsidRDefault="00747A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85C" w:rsidRDefault="0063585C"/>
  <w:p w:rsidR="0063585C" w:rsidRDefault="0063585C"/>
  <w:p w:rsidR="0063585C" w:rsidRDefault="006358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0F53860"/>
    <w:multiLevelType w:val="hybridMultilevel"/>
    <w:tmpl w:val="F976A8F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5EE0508"/>
    <w:multiLevelType w:val="multilevel"/>
    <w:tmpl w:val="418E4214"/>
    <w:numStyleLink w:val="tmutatszmozottlista"/>
  </w:abstractNum>
  <w:abstractNum w:abstractNumId="13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0C15667"/>
    <w:multiLevelType w:val="hybridMultilevel"/>
    <w:tmpl w:val="C8D087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87585A"/>
    <w:multiLevelType w:val="hybridMultilevel"/>
    <w:tmpl w:val="5690399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747062E"/>
    <w:multiLevelType w:val="hybridMultilevel"/>
    <w:tmpl w:val="76B46DE0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F566B42"/>
    <w:multiLevelType w:val="hybridMultilevel"/>
    <w:tmpl w:val="10ACEC6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30B1D2B"/>
    <w:multiLevelType w:val="hybridMultilevel"/>
    <w:tmpl w:val="858480D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92A6116"/>
    <w:multiLevelType w:val="hybridMultilevel"/>
    <w:tmpl w:val="B6AC69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99C3B84"/>
    <w:multiLevelType w:val="multilevel"/>
    <w:tmpl w:val="1ED4F498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7"/>
  </w:num>
  <w:num w:numId="3">
    <w:abstractNumId w:val="13"/>
  </w:num>
  <w:num w:numId="4">
    <w:abstractNumId w:val="20"/>
  </w:num>
  <w:num w:numId="5">
    <w:abstractNumId w:val="21"/>
  </w:num>
  <w:num w:numId="6">
    <w:abstractNumId w:val="24"/>
  </w:num>
  <w:num w:numId="7">
    <w:abstractNumId w:val="17"/>
  </w:num>
  <w:num w:numId="8">
    <w:abstractNumId w:val="12"/>
  </w:num>
  <w:num w:numId="9">
    <w:abstractNumId w:val="18"/>
  </w:num>
  <w:num w:numId="10">
    <w:abstractNumId w:val="28"/>
  </w:num>
  <w:num w:numId="11">
    <w:abstractNumId w:val="19"/>
  </w:num>
  <w:num w:numId="12">
    <w:abstractNumId w:val="26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25"/>
  </w:num>
  <w:num w:numId="24">
    <w:abstractNumId w:val="15"/>
  </w:num>
  <w:num w:numId="25">
    <w:abstractNumId w:val="14"/>
  </w:num>
  <w:num w:numId="26">
    <w:abstractNumId w:val="22"/>
  </w:num>
  <w:num w:numId="27">
    <w:abstractNumId w:val="11"/>
  </w:num>
  <w:num w:numId="28">
    <w:abstractNumId w:val="23"/>
  </w:num>
  <w:num w:numId="29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CAA"/>
    <w:rsid w:val="000062F4"/>
    <w:rsid w:val="0001192F"/>
    <w:rsid w:val="00012D04"/>
    <w:rsid w:val="00013F7B"/>
    <w:rsid w:val="00051D23"/>
    <w:rsid w:val="00054BE6"/>
    <w:rsid w:val="00062CCC"/>
    <w:rsid w:val="00065F08"/>
    <w:rsid w:val="00071026"/>
    <w:rsid w:val="000714C5"/>
    <w:rsid w:val="000930E1"/>
    <w:rsid w:val="000A7483"/>
    <w:rsid w:val="000B1625"/>
    <w:rsid w:val="000B53E0"/>
    <w:rsid w:val="000C54CE"/>
    <w:rsid w:val="000C7065"/>
    <w:rsid w:val="000D451D"/>
    <w:rsid w:val="000E52DD"/>
    <w:rsid w:val="00107242"/>
    <w:rsid w:val="00143463"/>
    <w:rsid w:val="00152D20"/>
    <w:rsid w:val="00165F46"/>
    <w:rsid w:val="00171054"/>
    <w:rsid w:val="00175073"/>
    <w:rsid w:val="00184380"/>
    <w:rsid w:val="001961CD"/>
    <w:rsid w:val="001A105C"/>
    <w:rsid w:val="001A57BC"/>
    <w:rsid w:val="001C1262"/>
    <w:rsid w:val="001C2DC4"/>
    <w:rsid w:val="001D5B86"/>
    <w:rsid w:val="001E3D41"/>
    <w:rsid w:val="001E47B3"/>
    <w:rsid w:val="001F2F97"/>
    <w:rsid w:val="002102C3"/>
    <w:rsid w:val="00221A3A"/>
    <w:rsid w:val="00224230"/>
    <w:rsid w:val="00225F65"/>
    <w:rsid w:val="00227347"/>
    <w:rsid w:val="00230CAD"/>
    <w:rsid w:val="00242C2E"/>
    <w:rsid w:val="002540B9"/>
    <w:rsid w:val="00256622"/>
    <w:rsid w:val="00256921"/>
    <w:rsid w:val="002578AC"/>
    <w:rsid w:val="00267677"/>
    <w:rsid w:val="00276DE3"/>
    <w:rsid w:val="002841F9"/>
    <w:rsid w:val="002A0A94"/>
    <w:rsid w:val="002D0621"/>
    <w:rsid w:val="002D440F"/>
    <w:rsid w:val="002D7DA9"/>
    <w:rsid w:val="002E059A"/>
    <w:rsid w:val="002E177B"/>
    <w:rsid w:val="002E1D2A"/>
    <w:rsid w:val="002F1140"/>
    <w:rsid w:val="002F137E"/>
    <w:rsid w:val="00302BB3"/>
    <w:rsid w:val="00313013"/>
    <w:rsid w:val="00316B9C"/>
    <w:rsid w:val="003219A9"/>
    <w:rsid w:val="003332D3"/>
    <w:rsid w:val="00340239"/>
    <w:rsid w:val="003438FD"/>
    <w:rsid w:val="00350AEC"/>
    <w:rsid w:val="0037381F"/>
    <w:rsid w:val="00385831"/>
    <w:rsid w:val="003A3DB8"/>
    <w:rsid w:val="003A4CDB"/>
    <w:rsid w:val="003C1E57"/>
    <w:rsid w:val="003C44EE"/>
    <w:rsid w:val="003E70B1"/>
    <w:rsid w:val="003F5425"/>
    <w:rsid w:val="00410924"/>
    <w:rsid w:val="00410FB2"/>
    <w:rsid w:val="00415257"/>
    <w:rsid w:val="004268BE"/>
    <w:rsid w:val="004277B1"/>
    <w:rsid w:val="00433D5E"/>
    <w:rsid w:val="00450877"/>
    <w:rsid w:val="00453FDE"/>
    <w:rsid w:val="0045468E"/>
    <w:rsid w:val="0046788B"/>
    <w:rsid w:val="0047575F"/>
    <w:rsid w:val="004801E4"/>
    <w:rsid w:val="0048343A"/>
    <w:rsid w:val="0048395A"/>
    <w:rsid w:val="004851C7"/>
    <w:rsid w:val="004904A1"/>
    <w:rsid w:val="004A6306"/>
    <w:rsid w:val="004A70FE"/>
    <w:rsid w:val="004B0F23"/>
    <w:rsid w:val="004B68D0"/>
    <w:rsid w:val="004F4A88"/>
    <w:rsid w:val="004F6393"/>
    <w:rsid w:val="00502A30"/>
    <w:rsid w:val="005058C5"/>
    <w:rsid w:val="0051411A"/>
    <w:rsid w:val="00531A61"/>
    <w:rsid w:val="005524FC"/>
    <w:rsid w:val="00554CD0"/>
    <w:rsid w:val="00564DF1"/>
    <w:rsid w:val="00576495"/>
    <w:rsid w:val="005B0FAD"/>
    <w:rsid w:val="005C0A4C"/>
    <w:rsid w:val="005C3C6F"/>
    <w:rsid w:val="005C5381"/>
    <w:rsid w:val="005D3443"/>
    <w:rsid w:val="005E01E0"/>
    <w:rsid w:val="005E6F78"/>
    <w:rsid w:val="005F68F5"/>
    <w:rsid w:val="006202DC"/>
    <w:rsid w:val="0062185B"/>
    <w:rsid w:val="0063585C"/>
    <w:rsid w:val="00641018"/>
    <w:rsid w:val="0064636C"/>
    <w:rsid w:val="0064656D"/>
    <w:rsid w:val="00650C7C"/>
    <w:rsid w:val="00665298"/>
    <w:rsid w:val="00666865"/>
    <w:rsid w:val="00675281"/>
    <w:rsid w:val="00681E99"/>
    <w:rsid w:val="00687AFE"/>
    <w:rsid w:val="00692605"/>
    <w:rsid w:val="0069418C"/>
    <w:rsid w:val="006A1B7F"/>
    <w:rsid w:val="006A24C2"/>
    <w:rsid w:val="006A45BF"/>
    <w:rsid w:val="006C0180"/>
    <w:rsid w:val="006C4068"/>
    <w:rsid w:val="006C47A1"/>
    <w:rsid w:val="006C7D80"/>
    <w:rsid w:val="006D2636"/>
    <w:rsid w:val="006D338C"/>
    <w:rsid w:val="006E14E1"/>
    <w:rsid w:val="006F512E"/>
    <w:rsid w:val="00700E3A"/>
    <w:rsid w:val="0070313B"/>
    <w:rsid w:val="00705CE7"/>
    <w:rsid w:val="00727E5C"/>
    <w:rsid w:val="00730B3C"/>
    <w:rsid w:val="00745E67"/>
    <w:rsid w:val="00747A3F"/>
    <w:rsid w:val="00753B06"/>
    <w:rsid w:val="0075504A"/>
    <w:rsid w:val="00770E41"/>
    <w:rsid w:val="00790F9C"/>
    <w:rsid w:val="007932CC"/>
    <w:rsid w:val="007B0155"/>
    <w:rsid w:val="007C0F0F"/>
    <w:rsid w:val="007C6020"/>
    <w:rsid w:val="007E3DB0"/>
    <w:rsid w:val="007E3E2E"/>
    <w:rsid w:val="007E6356"/>
    <w:rsid w:val="007F0FAC"/>
    <w:rsid w:val="007F1C11"/>
    <w:rsid w:val="007F3DA8"/>
    <w:rsid w:val="00800A34"/>
    <w:rsid w:val="00816BCB"/>
    <w:rsid w:val="0082557D"/>
    <w:rsid w:val="008325A1"/>
    <w:rsid w:val="00854BDC"/>
    <w:rsid w:val="0086666B"/>
    <w:rsid w:val="0088251B"/>
    <w:rsid w:val="00886D77"/>
    <w:rsid w:val="008A3A34"/>
    <w:rsid w:val="008A4EA7"/>
    <w:rsid w:val="008B2E14"/>
    <w:rsid w:val="008B5DEC"/>
    <w:rsid w:val="008C6680"/>
    <w:rsid w:val="008C7B89"/>
    <w:rsid w:val="008E7228"/>
    <w:rsid w:val="008F1CA2"/>
    <w:rsid w:val="008F7CFB"/>
    <w:rsid w:val="00902624"/>
    <w:rsid w:val="00904345"/>
    <w:rsid w:val="0090541F"/>
    <w:rsid w:val="00922ECA"/>
    <w:rsid w:val="009350F4"/>
    <w:rsid w:val="00940CB1"/>
    <w:rsid w:val="009457C7"/>
    <w:rsid w:val="0098532E"/>
    <w:rsid w:val="009B1AB8"/>
    <w:rsid w:val="009B1B7E"/>
    <w:rsid w:val="009C1C93"/>
    <w:rsid w:val="009C22FD"/>
    <w:rsid w:val="009C5997"/>
    <w:rsid w:val="009D66FD"/>
    <w:rsid w:val="00A16591"/>
    <w:rsid w:val="00A211EC"/>
    <w:rsid w:val="00A25B08"/>
    <w:rsid w:val="00A34DC4"/>
    <w:rsid w:val="00A362B3"/>
    <w:rsid w:val="00A400F1"/>
    <w:rsid w:val="00A51DB2"/>
    <w:rsid w:val="00A51E2A"/>
    <w:rsid w:val="00A602C6"/>
    <w:rsid w:val="00A67450"/>
    <w:rsid w:val="00A778DF"/>
    <w:rsid w:val="00A800B4"/>
    <w:rsid w:val="00A957A6"/>
    <w:rsid w:val="00AB511F"/>
    <w:rsid w:val="00AD6F0B"/>
    <w:rsid w:val="00AE05C4"/>
    <w:rsid w:val="00AE6FD6"/>
    <w:rsid w:val="00AF0076"/>
    <w:rsid w:val="00B03D4D"/>
    <w:rsid w:val="00B10248"/>
    <w:rsid w:val="00B13FD0"/>
    <w:rsid w:val="00B25D6B"/>
    <w:rsid w:val="00B3480E"/>
    <w:rsid w:val="00B4104A"/>
    <w:rsid w:val="00B45D8D"/>
    <w:rsid w:val="00B50CAA"/>
    <w:rsid w:val="00B6245C"/>
    <w:rsid w:val="00B715C4"/>
    <w:rsid w:val="00B74630"/>
    <w:rsid w:val="00B843A8"/>
    <w:rsid w:val="00B867A0"/>
    <w:rsid w:val="00B96880"/>
    <w:rsid w:val="00BA311A"/>
    <w:rsid w:val="00BA3331"/>
    <w:rsid w:val="00BA3CDE"/>
    <w:rsid w:val="00BA6A04"/>
    <w:rsid w:val="00BB2DB8"/>
    <w:rsid w:val="00BB5443"/>
    <w:rsid w:val="00BC2890"/>
    <w:rsid w:val="00BC66A3"/>
    <w:rsid w:val="00BC6742"/>
    <w:rsid w:val="00BD28DA"/>
    <w:rsid w:val="00C00B3C"/>
    <w:rsid w:val="00C2686E"/>
    <w:rsid w:val="00C31260"/>
    <w:rsid w:val="00C430B3"/>
    <w:rsid w:val="00C53F92"/>
    <w:rsid w:val="00C60737"/>
    <w:rsid w:val="00C64DEE"/>
    <w:rsid w:val="00C73DEE"/>
    <w:rsid w:val="00C82380"/>
    <w:rsid w:val="00C92BDF"/>
    <w:rsid w:val="00C94815"/>
    <w:rsid w:val="00C94BB2"/>
    <w:rsid w:val="00C966B0"/>
    <w:rsid w:val="00C975BE"/>
    <w:rsid w:val="00C976D1"/>
    <w:rsid w:val="00CA372C"/>
    <w:rsid w:val="00CA3EEE"/>
    <w:rsid w:val="00CB3819"/>
    <w:rsid w:val="00CB44C3"/>
    <w:rsid w:val="00CB474B"/>
    <w:rsid w:val="00CB5CE0"/>
    <w:rsid w:val="00CC48DB"/>
    <w:rsid w:val="00CC59C5"/>
    <w:rsid w:val="00CD7547"/>
    <w:rsid w:val="00CF4617"/>
    <w:rsid w:val="00D07335"/>
    <w:rsid w:val="00D1632F"/>
    <w:rsid w:val="00D209F1"/>
    <w:rsid w:val="00D23BFC"/>
    <w:rsid w:val="00D307A8"/>
    <w:rsid w:val="00D33D51"/>
    <w:rsid w:val="00D429F2"/>
    <w:rsid w:val="00D46DAC"/>
    <w:rsid w:val="00D53698"/>
    <w:rsid w:val="00D53F5A"/>
    <w:rsid w:val="00D65250"/>
    <w:rsid w:val="00D81927"/>
    <w:rsid w:val="00D924A7"/>
    <w:rsid w:val="00D95E2C"/>
    <w:rsid w:val="00DC6195"/>
    <w:rsid w:val="00DC691F"/>
    <w:rsid w:val="00DD426F"/>
    <w:rsid w:val="00DD6A58"/>
    <w:rsid w:val="00DE2DA1"/>
    <w:rsid w:val="00E07632"/>
    <w:rsid w:val="00E07EE4"/>
    <w:rsid w:val="00E22FEA"/>
    <w:rsid w:val="00E333E7"/>
    <w:rsid w:val="00E42F0D"/>
    <w:rsid w:val="00E6340D"/>
    <w:rsid w:val="00E73E9D"/>
    <w:rsid w:val="00E8385C"/>
    <w:rsid w:val="00E86895"/>
    <w:rsid w:val="00E86A0C"/>
    <w:rsid w:val="00E87ECD"/>
    <w:rsid w:val="00EA4D48"/>
    <w:rsid w:val="00EA6DF5"/>
    <w:rsid w:val="00EB7280"/>
    <w:rsid w:val="00ED0D54"/>
    <w:rsid w:val="00EE1741"/>
    <w:rsid w:val="00EE1A1F"/>
    <w:rsid w:val="00EE2264"/>
    <w:rsid w:val="00EE56F5"/>
    <w:rsid w:val="00EE6725"/>
    <w:rsid w:val="00EF3377"/>
    <w:rsid w:val="00EF7D27"/>
    <w:rsid w:val="00F00CB7"/>
    <w:rsid w:val="00F050F9"/>
    <w:rsid w:val="00F41026"/>
    <w:rsid w:val="00F51435"/>
    <w:rsid w:val="00F55984"/>
    <w:rsid w:val="00F55EC3"/>
    <w:rsid w:val="00F67638"/>
    <w:rsid w:val="00F84635"/>
    <w:rsid w:val="00F92782"/>
    <w:rsid w:val="00F94049"/>
    <w:rsid w:val="00F96EF1"/>
    <w:rsid w:val="00FA0F84"/>
    <w:rsid w:val="00FA2BFC"/>
    <w:rsid w:val="00FB06A8"/>
    <w:rsid w:val="00FB4D35"/>
    <w:rsid w:val="00FB5CBE"/>
    <w:rsid w:val="00FD7F6A"/>
    <w:rsid w:val="00FE1376"/>
    <w:rsid w:val="00FF1DD8"/>
    <w:rsid w:val="00FF5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E53028"/>
  <w15:chartTrackingRefBased/>
  <w15:docId w15:val="{E90E96CC-D130-4AE7-A4BC-D0F11FBE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F9404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table" w:styleId="Rcsostblzat">
    <w:name w:val="Table Grid"/>
    <w:basedOn w:val="Normltblzat"/>
    <w:rsid w:val="00A362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812C7E-EAED-46B5-8CFC-6AA69361C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1240</TotalTime>
  <Pages>21</Pages>
  <Words>2875</Words>
  <Characters>19844</Characters>
  <Application>Microsoft Office Word</Application>
  <DocSecurity>0</DocSecurity>
  <Lines>165</Lines>
  <Paragraphs>45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Automatizálási és Alkalmazott Informatikai Tanszék</Company>
  <LinksUpToDate>false</LinksUpToDate>
  <CharactersWithSpaces>22674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Velkey Géza</dc:creator>
  <cp:keywords/>
  <dc:description>Az adatok átírása után a dokumentum egészére adjanak ki frissítést.</dc:description>
  <cp:lastModifiedBy>Jason Hudson</cp:lastModifiedBy>
  <cp:revision>189</cp:revision>
  <cp:lastPrinted>2017-05-14T21:46:00Z</cp:lastPrinted>
  <dcterms:created xsi:type="dcterms:W3CDTF">2017-05-09T11:12:00Z</dcterms:created>
  <dcterms:modified xsi:type="dcterms:W3CDTF">2017-05-15T22:33:00Z</dcterms:modified>
</cp:coreProperties>
</file>